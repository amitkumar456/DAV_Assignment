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="00A81248" w:rsidRPr="003A798E" w14:paraId="3F932DDF" w14:textId="77777777" w:rsidTr="00FB65B8">
        <w:tc>
          <w:tcPr>
            <w:tcW w:w="5395" w:type="dxa"/>
          </w:tcPr>
          <w:p w14:paraId="3E241872" w14:textId="77777777" w:rsidR="00A81248" w:rsidRPr="003A798E" w:rsidRDefault="00A81248" w:rsidP="00A81248">
            <w:pPr>
              <w:pStyle w:val="GraphicAnchor"/>
            </w:pPr>
          </w:p>
        </w:tc>
        <w:tc>
          <w:tcPr>
            <w:tcW w:w="5395" w:type="dxa"/>
          </w:tcPr>
          <w:p w14:paraId="09CAAE73" w14:textId="77777777" w:rsidR="00A81248" w:rsidRPr="003A798E" w:rsidRDefault="00A81248" w:rsidP="00A81248">
            <w:pPr>
              <w:pStyle w:val="GraphicAnchor"/>
            </w:pPr>
          </w:p>
        </w:tc>
      </w:tr>
      <w:tr w:rsidR="00A81248" w:rsidRPr="003A798E" w14:paraId="4502C530" w14:textId="77777777" w:rsidTr="00FB65B8">
        <w:trPr>
          <w:trHeight w:val="2719"/>
        </w:trPr>
        <w:tc>
          <w:tcPr>
            <w:tcW w:w="5395" w:type="dxa"/>
          </w:tcPr>
          <w:p w14:paraId="0C53916B" w14:textId="5A92C3B0" w:rsidR="001E587F" w:rsidRPr="001E587F" w:rsidRDefault="001E587F" w:rsidP="001E587F">
            <w:pPr>
              <w:pStyle w:val="Heading1"/>
            </w:pPr>
            <w:r>
              <w:t>Hotel Booking Data</w:t>
            </w:r>
            <w:r w:rsidR="002A4586">
              <w:t>s</w:t>
            </w:r>
            <w:r>
              <w:t>et</w:t>
            </w:r>
          </w:p>
        </w:tc>
        <w:tc>
          <w:tcPr>
            <w:tcW w:w="5395" w:type="dxa"/>
          </w:tcPr>
          <w:p w14:paraId="7CFE5B55" w14:textId="77777777" w:rsidR="00A81248" w:rsidRPr="003A798E" w:rsidRDefault="00A81248"/>
        </w:tc>
      </w:tr>
      <w:tr w:rsidR="00A81248" w:rsidRPr="003A798E" w14:paraId="4ED4373F" w14:textId="77777777" w:rsidTr="00FB65B8">
        <w:trPr>
          <w:trHeight w:val="8059"/>
        </w:trPr>
        <w:tc>
          <w:tcPr>
            <w:tcW w:w="5395" w:type="dxa"/>
          </w:tcPr>
          <w:p w14:paraId="16539F47" w14:textId="77777777" w:rsidR="00A81248" w:rsidRPr="003A798E" w:rsidRDefault="00A81248">
            <w:r w:rsidRPr="003A798E">
              <w:rPr>
                <w:noProof/>
                <w:lang w:eastAsia="en-AU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20540386" wp14:editId="5217E004">
                      <wp:simplePos x="0" y="0"/>
                      <wp:positionH relativeFrom="margin">
                        <wp:posOffset>-445477</wp:posOffset>
                      </wp:positionH>
                      <wp:positionV relativeFrom="page">
                        <wp:posOffset>-2242527</wp:posOffset>
                      </wp:positionV>
                      <wp:extent cx="7772400" cy="10054800"/>
                      <wp:effectExtent l="0" t="0" r="0" b="3810"/>
                      <wp:wrapNone/>
                      <wp:docPr id="2" name="Group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05C8564-9AA1-3741-A518-06A1556F88BC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72400" cy="10054800"/>
                                <a:chOff x="0" y="0"/>
                                <a:chExt cx="7771132" cy="10053322"/>
                              </a:xfrm>
                            </wpg:grpSpPr>
                            <wps:wsp>
                              <wps:cNvPr id="3" name="Shape"/>
                              <wps:cNvSpPr/>
                              <wps:spPr>
                                <a:xfrm>
                                  <a:off x="0" y="2552701"/>
                                  <a:ext cx="5845812" cy="750062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0687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1769" y="21600"/>
                                      </a:lnTo>
                                      <a:lnTo>
                                        <a:pt x="21600" y="6148"/>
                                      </a:lnTo>
                                      <a:lnTo>
                                        <a:pt x="137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4" name="Triangle"/>
                              <wps:cNvSpPr/>
                              <wps:spPr>
                                <a:xfrm>
                                  <a:off x="0" y="2044700"/>
                                  <a:ext cx="3907791" cy="781685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21600"/>
                                      </a:moveTo>
                                      <a:lnTo>
                                        <a:pt x="21600" y="108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5" name="Shape"/>
                              <wps:cNvSpPr/>
                              <wps:spPr>
                                <a:xfrm>
                                  <a:off x="0" y="0"/>
                                  <a:ext cx="7771132" cy="903986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4678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21600" y="3032"/>
                                      </a:lnTo>
                                      <a:lnTo>
                                        <a:pt x="21600" y="0"/>
                                      </a:lnTo>
                                      <a:lnTo>
                                        <a:pt x="17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8DDD2AD" id="Group 1" o:spid="_x0000_s1026" alt="&quot;&quot;" style="position:absolute;margin-left:-35.1pt;margin-top:-176.6pt;width:612pt;height:791.7pt;z-index:-251657216;mso-position-horizontal-relative:margin;mso-position-vertical-relative:page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">
      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      <v:stroke miterlimit="4" joinstyle="miter"/>
                        <v:path arrowok="t" o:extrusionok="f" o:connecttype="custom" o:connectlocs="2922906,3750311;2922906,3750311;2922906,3750311;2922906,3750311" o:connectangles="0,90,180,270"/>
                      </v:shape>
      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      <v:stroke miterlimit="4" joinstyle="miter"/>
                        <v:path arrowok="t" o:extrusionok="f" o:connecttype="custom" o:connectlocs="1953896,3908426;1953896,3908426;1953896,3908426;1953896,3908426" o:connectangles="0,90,180,270"/>
                      </v:shape>
      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      <v:stroke miterlimit="4" joinstyle="miter"/>
                        <v:path arrowok="t" o:extrusionok="f" o:connecttype="custom" o:connectlocs="3885566,4519931;3885566,4519931;3885566,4519931;3885566,4519931" o:connectangles="0,90,180,270"/>
                      </v:shape>
                      <w10:wrap anchorx="margin" anchory="page"/>
                    </v:group>
                  </w:pict>
                </mc:Fallback>
              </mc:AlternateContent>
            </w:r>
          </w:p>
        </w:tc>
        <w:tc>
          <w:tcPr>
            <w:tcW w:w="5395" w:type="dxa"/>
          </w:tcPr>
          <w:p w14:paraId="21121C4B" w14:textId="77777777" w:rsidR="00A81248" w:rsidRPr="003A798E" w:rsidRDefault="00A81248"/>
        </w:tc>
      </w:tr>
      <w:tr w:rsidR="00A81248" w:rsidRPr="003A798E" w14:paraId="4918015B" w14:textId="77777777" w:rsidTr="00FB65B8">
        <w:trPr>
          <w:trHeight w:val="1299"/>
        </w:trPr>
        <w:tc>
          <w:tcPr>
            <w:tcW w:w="5395" w:type="dxa"/>
          </w:tcPr>
          <w:p w14:paraId="3E584919" w14:textId="77777777" w:rsidR="00A81248" w:rsidRPr="003A798E" w:rsidRDefault="00A81248"/>
        </w:tc>
        <w:tc>
          <w:tcPr>
            <w:tcW w:w="5395" w:type="dxa"/>
          </w:tcPr>
          <w:p w14:paraId="5BF91C6C" w14:textId="004185C9" w:rsidR="00A81248" w:rsidRPr="003A798E" w:rsidRDefault="001E587F" w:rsidP="00A81248">
            <w:pPr>
              <w:pStyle w:val="Heading2"/>
            </w:pPr>
            <w:r>
              <w:t>Amit Meena</w:t>
            </w:r>
          </w:p>
          <w:p w14:paraId="7EC43AFD" w14:textId="4DC090A6" w:rsidR="001E587F" w:rsidRPr="001E587F" w:rsidRDefault="001E587F" w:rsidP="001E587F">
            <w:pPr>
              <w:pStyle w:val="Heading2"/>
            </w:pPr>
            <w:r>
              <w:t>19010013</w:t>
            </w:r>
          </w:p>
        </w:tc>
      </w:tr>
    </w:tbl>
    <w:p w14:paraId="278ED467" w14:textId="77777777" w:rsidR="001E587F" w:rsidRDefault="001E587F" w:rsidP="001E587F"/>
    <w:p w14:paraId="4FF66709" w14:textId="77777777" w:rsidR="001E587F" w:rsidRDefault="001E587F" w:rsidP="001E587F"/>
    <w:p w14:paraId="61F2A775" w14:textId="787ED3BE" w:rsidR="00ED37AB" w:rsidRPr="003D3A65" w:rsidRDefault="001E587F" w:rsidP="00ED37AB">
      <w:pPr>
        <w:pStyle w:val="ListParagraph"/>
        <w:numPr>
          <w:ilvl w:val="0"/>
          <w:numId w:val="2"/>
        </w:numPr>
        <w:rPr>
          <w:color w:val="797979" w:themeColor="accent6" w:themeShade="80"/>
          <w:sz w:val="28"/>
          <w:szCs w:val="28"/>
        </w:rPr>
      </w:pPr>
      <w:r w:rsidRPr="003D3A65">
        <w:rPr>
          <w:color w:val="797979" w:themeColor="accent6" w:themeShade="80"/>
          <w:sz w:val="32"/>
          <w:szCs w:val="32"/>
        </w:rPr>
        <w:lastRenderedPageBreak/>
        <w:t>How many bookings does each hotel get every month? How many of these bookings</w:t>
      </w:r>
      <w:r w:rsidRPr="003D3A65">
        <w:rPr>
          <w:color w:val="797979" w:themeColor="accent6" w:themeShade="80"/>
          <w:sz w:val="32"/>
          <w:szCs w:val="32"/>
        </w:rPr>
        <w:t xml:space="preserve"> </w:t>
      </w:r>
      <w:r w:rsidRPr="003D3A65">
        <w:rPr>
          <w:color w:val="797979" w:themeColor="accent6" w:themeShade="80"/>
          <w:sz w:val="32"/>
          <w:szCs w:val="32"/>
        </w:rPr>
        <w:t>are cancelled</w:t>
      </w:r>
      <w:r w:rsidR="002D5313" w:rsidRPr="003D3A65">
        <w:rPr>
          <w:color w:val="797979" w:themeColor="accent6" w:themeShade="80"/>
          <w:sz w:val="28"/>
          <w:szCs w:val="28"/>
        </w:rPr>
        <w:t>?</w:t>
      </w:r>
    </w:p>
    <w:p w14:paraId="348E1D74" w14:textId="77777777" w:rsidR="00140250" w:rsidRPr="00140250" w:rsidRDefault="00140250" w:rsidP="00140250">
      <w:pPr>
        <w:pStyle w:val="ListParagraph"/>
        <w:ind w:left="360"/>
        <w:rPr>
          <w:color w:val="797979" w:themeColor="accent6" w:themeShade="80"/>
          <w:sz w:val="28"/>
          <w:szCs w:val="28"/>
        </w:rPr>
      </w:pPr>
    </w:p>
    <w:p w14:paraId="39912566" w14:textId="77777777" w:rsidR="002F1CD8" w:rsidRPr="002F1CD8" w:rsidRDefault="002F1CD8" w:rsidP="002D5313">
      <w:pPr>
        <w:rPr>
          <w:sz w:val="28"/>
          <w:szCs w:val="28"/>
        </w:rPr>
      </w:pPr>
    </w:p>
    <w:p w14:paraId="3C5096E9" w14:textId="1AA344CF" w:rsidR="002F1CD8" w:rsidRDefault="00E94D56" w:rsidP="001E587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1A5F793" wp14:editId="7A40880A">
            <wp:extent cx="6850380" cy="5082540"/>
            <wp:effectExtent l="0" t="0" r="762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3803C" w14:textId="29AB38C4" w:rsidR="00140250" w:rsidRDefault="00140250" w:rsidP="001E587F">
      <w:pPr>
        <w:rPr>
          <w:sz w:val="28"/>
          <w:szCs w:val="28"/>
        </w:rPr>
      </w:pPr>
    </w:p>
    <w:p w14:paraId="28AD8F2C" w14:textId="255A47E7" w:rsidR="00140250" w:rsidRDefault="00140250" w:rsidP="001E587F">
      <w:pPr>
        <w:rPr>
          <w:sz w:val="28"/>
          <w:szCs w:val="28"/>
        </w:rPr>
      </w:pPr>
    </w:p>
    <w:p w14:paraId="1385363F" w14:textId="77777777" w:rsidR="00140250" w:rsidRDefault="00140250" w:rsidP="001E587F">
      <w:pPr>
        <w:rPr>
          <w:sz w:val="28"/>
          <w:szCs w:val="28"/>
        </w:rPr>
      </w:pPr>
    </w:p>
    <w:p w14:paraId="2AC7F6E1" w14:textId="2DF5A597" w:rsidR="00E95827" w:rsidRPr="00140250" w:rsidRDefault="00E95827" w:rsidP="001E587F">
      <w:pPr>
        <w:rPr>
          <w:color w:val="797979" w:themeColor="accent6" w:themeShade="80"/>
          <w:sz w:val="28"/>
          <w:szCs w:val="28"/>
        </w:rPr>
      </w:pPr>
      <w:r w:rsidRPr="00140250">
        <w:rPr>
          <w:color w:val="797979" w:themeColor="accent6" w:themeShade="80"/>
          <w:sz w:val="28"/>
          <w:szCs w:val="28"/>
        </w:rPr>
        <w:t xml:space="preserve">Looking at the first graph, it can be clearly seen that city hotels have more customers in all months. </w:t>
      </w:r>
      <w:r w:rsidRPr="00140250">
        <w:rPr>
          <w:color w:val="797979" w:themeColor="accent6" w:themeShade="80"/>
          <w:sz w:val="28"/>
          <w:szCs w:val="28"/>
        </w:rPr>
        <w:t>Both hotels have the fewest guests during the winter.</w:t>
      </w:r>
      <w:r w:rsidRPr="00140250">
        <w:rPr>
          <w:color w:val="797979" w:themeColor="accent6" w:themeShade="80"/>
          <w:sz w:val="28"/>
          <w:szCs w:val="28"/>
        </w:rPr>
        <w:t xml:space="preserve"> The city has more guests during spring and autumn. Same for resort hotel guests during spring is more.</w:t>
      </w:r>
    </w:p>
    <w:p w14:paraId="43DE4F4C" w14:textId="4294EE5A" w:rsidR="00E95827" w:rsidRPr="00140250" w:rsidRDefault="00E95827" w:rsidP="001E587F">
      <w:pPr>
        <w:rPr>
          <w:color w:val="797979" w:themeColor="accent6" w:themeShade="80"/>
          <w:sz w:val="28"/>
          <w:szCs w:val="28"/>
        </w:rPr>
      </w:pPr>
    </w:p>
    <w:p w14:paraId="4B07CE1A" w14:textId="057A87BA" w:rsidR="00346122" w:rsidRPr="00140250" w:rsidRDefault="00346122" w:rsidP="001E587F">
      <w:pPr>
        <w:rPr>
          <w:color w:val="797979" w:themeColor="accent6" w:themeShade="80"/>
          <w:sz w:val="28"/>
          <w:szCs w:val="28"/>
        </w:rPr>
      </w:pPr>
    </w:p>
    <w:p w14:paraId="48B59A99" w14:textId="3215F942" w:rsidR="00346122" w:rsidRPr="00140250" w:rsidRDefault="00346122" w:rsidP="001E587F">
      <w:pPr>
        <w:rPr>
          <w:color w:val="797979" w:themeColor="accent6" w:themeShade="80"/>
          <w:sz w:val="28"/>
          <w:szCs w:val="28"/>
        </w:rPr>
      </w:pPr>
      <w:r w:rsidRPr="00140250">
        <w:rPr>
          <w:color w:val="797979" w:themeColor="accent6" w:themeShade="80"/>
          <w:sz w:val="28"/>
          <w:szCs w:val="28"/>
        </w:rPr>
        <w:t>Looking at the second graph and third graph we can clearly seen that resort hotel has high cancelation rate as compare to city hotel.</w:t>
      </w:r>
    </w:p>
    <w:p w14:paraId="28F4E151" w14:textId="1E34D28F" w:rsidR="00346122" w:rsidRPr="00140250" w:rsidRDefault="00FA194E" w:rsidP="001E587F">
      <w:pPr>
        <w:rPr>
          <w:color w:val="797979" w:themeColor="accent6" w:themeShade="80"/>
          <w:sz w:val="28"/>
          <w:szCs w:val="28"/>
        </w:rPr>
      </w:pPr>
      <w:r w:rsidRPr="00140250">
        <w:rPr>
          <w:color w:val="797979" w:themeColor="accent6" w:themeShade="80"/>
          <w:sz w:val="28"/>
          <w:szCs w:val="28"/>
        </w:rPr>
        <w:t>For the City hotel the relative number of cancelations is around 40% throughout the year. For the Resort it is highest in the summer and lowest during the winter.</w:t>
      </w:r>
    </w:p>
    <w:p w14:paraId="154AB57C" w14:textId="4DD8DA73" w:rsidR="001E587F" w:rsidRDefault="00E94D56" w:rsidP="001E587F">
      <w:r>
        <w:rPr>
          <w:noProof/>
        </w:rPr>
        <w:lastRenderedPageBreak/>
        <w:drawing>
          <wp:inline distT="0" distB="0" distL="0" distR="0" wp14:anchorId="0648D03C" wp14:editId="2946C434">
            <wp:extent cx="6934200" cy="381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BDD06" w14:textId="77777777" w:rsidR="001E587F" w:rsidRPr="001E587F" w:rsidRDefault="001E587F" w:rsidP="001E587F"/>
    <w:p w14:paraId="39739E85" w14:textId="379DB4A6" w:rsidR="001E587F" w:rsidRDefault="001E587F" w:rsidP="001E587F"/>
    <w:p w14:paraId="3828214B" w14:textId="350F1FB4" w:rsidR="00EA3D4A" w:rsidRDefault="00EA3D4A" w:rsidP="001E587F"/>
    <w:p w14:paraId="203FFAF5" w14:textId="77777777" w:rsidR="00ED37AB" w:rsidRDefault="00ED37AB" w:rsidP="001E587F"/>
    <w:p w14:paraId="59BDE855" w14:textId="77777777" w:rsidR="00EA3D4A" w:rsidRPr="003A798E" w:rsidRDefault="00EA3D4A" w:rsidP="001E587F"/>
    <w:p w14:paraId="155509DC" w14:textId="77777777" w:rsidR="00970CF3" w:rsidRDefault="00E94D56" w:rsidP="00970CF3">
      <w:r>
        <w:rPr>
          <w:noProof/>
        </w:rPr>
        <w:drawing>
          <wp:inline distT="0" distB="0" distL="0" distR="0" wp14:anchorId="71A413B0" wp14:editId="23691486">
            <wp:extent cx="6850380" cy="3916680"/>
            <wp:effectExtent l="0" t="0" r="762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DC5AF" w14:textId="6A3BB881" w:rsidR="00FB65B8" w:rsidRPr="00140250" w:rsidRDefault="00970CF3" w:rsidP="00970CF3">
      <w:r w:rsidRPr="00970CF3">
        <w:rPr>
          <w:b/>
          <w:bCs/>
          <w:sz w:val="40"/>
          <w:szCs w:val="40"/>
        </w:rPr>
        <w:lastRenderedPageBreak/>
        <w:t>2.</w:t>
      </w:r>
      <w:r w:rsidR="00E94D56" w:rsidRPr="003D3A65">
        <w:rPr>
          <w:color w:val="797979" w:themeColor="accent6" w:themeShade="80"/>
          <w:sz w:val="32"/>
          <w:szCs w:val="32"/>
        </w:rPr>
        <w:t xml:space="preserve">How do the number/ proportion of bookings vary with the market </w:t>
      </w:r>
      <w:r w:rsidRPr="003D3A65">
        <w:rPr>
          <w:color w:val="797979" w:themeColor="accent6" w:themeShade="80"/>
          <w:sz w:val="32"/>
          <w:szCs w:val="32"/>
        </w:rPr>
        <w:t xml:space="preserve">    </w:t>
      </w:r>
      <w:r w:rsidR="00E94D56" w:rsidRPr="003D3A65">
        <w:rPr>
          <w:color w:val="797979" w:themeColor="accent6" w:themeShade="80"/>
          <w:sz w:val="32"/>
          <w:szCs w:val="32"/>
        </w:rPr>
        <w:t>segment for each restaurant? Does the market segment have any correlation with the bookings getting cancelled?</w:t>
      </w:r>
    </w:p>
    <w:p w14:paraId="1C4F238C" w14:textId="114528C8" w:rsidR="00E94D56" w:rsidRDefault="00E94D56" w:rsidP="00E94D56">
      <w:pPr>
        <w:ind w:left="141"/>
      </w:pPr>
    </w:p>
    <w:p w14:paraId="253A3ACD" w14:textId="45EEA283" w:rsidR="00ED37AB" w:rsidRDefault="00ED37AB" w:rsidP="00E94D56">
      <w:pPr>
        <w:ind w:left="141"/>
      </w:pPr>
    </w:p>
    <w:p w14:paraId="283E1A60" w14:textId="71868F8B" w:rsidR="00244840" w:rsidRDefault="00244840" w:rsidP="00E94D56">
      <w:pPr>
        <w:ind w:left="141"/>
      </w:pPr>
    </w:p>
    <w:p w14:paraId="0B038833" w14:textId="1D94C459" w:rsidR="00244840" w:rsidRDefault="00244840" w:rsidP="002A4586">
      <w:r>
        <w:rPr>
          <w:noProof/>
        </w:rPr>
        <w:drawing>
          <wp:inline distT="0" distB="0" distL="0" distR="0" wp14:anchorId="0C70BFA0" wp14:editId="1772D073">
            <wp:extent cx="6850380" cy="3398520"/>
            <wp:effectExtent l="0" t="0" r="762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D3C7E" w14:textId="4FFCF393" w:rsidR="00244840" w:rsidRDefault="00244840" w:rsidP="00E94D56">
      <w:pPr>
        <w:ind w:left="141"/>
      </w:pPr>
    </w:p>
    <w:p w14:paraId="36192E14" w14:textId="7F097E18" w:rsidR="00244840" w:rsidRDefault="00244840" w:rsidP="00E94D56">
      <w:pPr>
        <w:ind w:left="141"/>
      </w:pPr>
    </w:p>
    <w:p w14:paraId="2A374DD7" w14:textId="26B1F2F8" w:rsidR="00244840" w:rsidRDefault="00244840" w:rsidP="00E94D56">
      <w:pPr>
        <w:ind w:left="141"/>
      </w:pPr>
    </w:p>
    <w:p w14:paraId="13C2E0F9" w14:textId="560CA3B5" w:rsidR="00244840" w:rsidRDefault="00244840" w:rsidP="00E94D56">
      <w:pPr>
        <w:ind w:left="141"/>
      </w:pPr>
      <w:r>
        <w:rPr>
          <w:noProof/>
        </w:rPr>
        <w:drawing>
          <wp:inline distT="0" distB="0" distL="0" distR="0" wp14:anchorId="52E22D0F" wp14:editId="55F27D2C">
            <wp:extent cx="6949440" cy="3489960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4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12A26" w14:textId="21C1C90F" w:rsidR="00244840" w:rsidRDefault="00244840" w:rsidP="00E94D56">
      <w:pPr>
        <w:ind w:left="141"/>
      </w:pPr>
    </w:p>
    <w:p w14:paraId="224B17C6" w14:textId="35DBB9CF" w:rsidR="00244840" w:rsidRDefault="00244840" w:rsidP="00E94D56">
      <w:pPr>
        <w:ind w:left="141"/>
      </w:pPr>
    </w:p>
    <w:p w14:paraId="4973FA7D" w14:textId="015D6169" w:rsidR="00244840" w:rsidRDefault="00244840" w:rsidP="00E94D56">
      <w:pPr>
        <w:ind w:left="141"/>
      </w:pPr>
    </w:p>
    <w:p w14:paraId="766E9E02" w14:textId="584472E8" w:rsidR="00244840" w:rsidRDefault="00244840" w:rsidP="00E94D56">
      <w:pPr>
        <w:ind w:left="141"/>
      </w:pPr>
      <w:r>
        <w:rPr>
          <w:noProof/>
        </w:rPr>
        <w:drawing>
          <wp:inline distT="0" distB="0" distL="0" distR="0" wp14:anchorId="5BA1459B" wp14:editId="096D5B85">
            <wp:extent cx="6858000" cy="48082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906D8" w14:textId="2BA04AA7" w:rsidR="00244840" w:rsidRPr="003D3A65" w:rsidRDefault="00244840" w:rsidP="00E94D56">
      <w:pPr>
        <w:ind w:left="141"/>
        <w:rPr>
          <w:sz w:val="28"/>
          <w:szCs w:val="28"/>
        </w:rPr>
      </w:pPr>
    </w:p>
    <w:p w14:paraId="5D1B45BA" w14:textId="5918B2C8" w:rsidR="00140250" w:rsidRPr="003D3A65" w:rsidRDefault="00140250" w:rsidP="00970CF3">
      <w:pPr>
        <w:rPr>
          <w:sz w:val="28"/>
          <w:szCs w:val="28"/>
        </w:rPr>
      </w:pPr>
      <w:r w:rsidRPr="003D3A65">
        <w:rPr>
          <w:sz w:val="28"/>
          <w:szCs w:val="28"/>
        </w:rPr>
        <w:t>Most of the bookings made by Online TA around 48% followed by Offline Ta/To around 21% followed by Groups around 17</w:t>
      </w:r>
      <w:proofErr w:type="gramStart"/>
      <w:r w:rsidRPr="003D3A65">
        <w:rPr>
          <w:sz w:val="28"/>
          <w:szCs w:val="28"/>
        </w:rPr>
        <w:t>% .</w:t>
      </w:r>
      <w:proofErr w:type="gramEnd"/>
      <w:r w:rsidRPr="003D3A65">
        <w:rPr>
          <w:sz w:val="28"/>
          <w:szCs w:val="28"/>
        </w:rPr>
        <w:t xml:space="preserve"> Aviation segment around 0.2% least among all segments.</w:t>
      </w:r>
    </w:p>
    <w:p w14:paraId="238F8869" w14:textId="77777777" w:rsidR="00140250" w:rsidRPr="003D3A65" w:rsidRDefault="00140250" w:rsidP="00970CF3">
      <w:pPr>
        <w:rPr>
          <w:sz w:val="28"/>
          <w:szCs w:val="28"/>
        </w:rPr>
      </w:pPr>
    </w:p>
    <w:p w14:paraId="5B0F3412" w14:textId="30B265F9" w:rsidR="002A4586" w:rsidRPr="003D3A65" w:rsidRDefault="00590ABB" w:rsidP="00970CF3">
      <w:pPr>
        <w:rPr>
          <w:sz w:val="28"/>
          <w:szCs w:val="28"/>
        </w:rPr>
      </w:pPr>
      <w:proofErr w:type="gramStart"/>
      <w:r w:rsidRPr="003D3A65">
        <w:rPr>
          <w:sz w:val="28"/>
          <w:szCs w:val="28"/>
        </w:rPr>
        <w:t>Groups</w:t>
      </w:r>
      <w:proofErr w:type="gramEnd"/>
      <w:r w:rsidRPr="003D3A65">
        <w:rPr>
          <w:sz w:val="28"/>
          <w:szCs w:val="28"/>
        </w:rPr>
        <w:t xml:space="preserve"> segment has cancellation rate </w:t>
      </w:r>
      <w:r w:rsidR="00140250" w:rsidRPr="003D3A65">
        <w:rPr>
          <w:sz w:val="28"/>
          <w:szCs w:val="28"/>
        </w:rPr>
        <w:t>more than</w:t>
      </w:r>
      <w:r w:rsidRPr="003D3A65">
        <w:rPr>
          <w:sz w:val="28"/>
          <w:szCs w:val="28"/>
        </w:rPr>
        <w:t xml:space="preserve"> 50%.</w:t>
      </w:r>
    </w:p>
    <w:p w14:paraId="098187CE" w14:textId="3E2E6DA8" w:rsidR="00590ABB" w:rsidRPr="003D3A65" w:rsidRDefault="00590ABB" w:rsidP="00970CF3">
      <w:pPr>
        <w:rPr>
          <w:sz w:val="28"/>
          <w:szCs w:val="28"/>
        </w:rPr>
      </w:pPr>
      <w:r w:rsidRPr="003D3A65">
        <w:rPr>
          <w:sz w:val="28"/>
          <w:szCs w:val="28"/>
        </w:rPr>
        <w:t>Offline Ta/TO and Online TA has cancellation rate more than 30%</w:t>
      </w:r>
    </w:p>
    <w:p w14:paraId="469FFF96" w14:textId="102227AD" w:rsidR="002A4586" w:rsidRPr="003D3A65" w:rsidRDefault="00140250" w:rsidP="00970CF3">
      <w:pPr>
        <w:rPr>
          <w:sz w:val="28"/>
          <w:szCs w:val="28"/>
        </w:rPr>
      </w:pPr>
      <w:r w:rsidRPr="003D3A65">
        <w:rPr>
          <w:sz w:val="28"/>
          <w:szCs w:val="28"/>
        </w:rPr>
        <w:t>Direct segment has cancellation rate less than 20%.</w:t>
      </w:r>
    </w:p>
    <w:p w14:paraId="0958C02A" w14:textId="2CD0B418" w:rsidR="00970CF3" w:rsidRDefault="00970CF3" w:rsidP="00970CF3"/>
    <w:p w14:paraId="5D99D655" w14:textId="71C05E02" w:rsidR="00970CF3" w:rsidRDefault="00970CF3" w:rsidP="00970CF3"/>
    <w:p w14:paraId="7BE3587A" w14:textId="77777777" w:rsidR="00970CF3" w:rsidRPr="00970CF3" w:rsidRDefault="00970CF3" w:rsidP="00970CF3"/>
    <w:p w14:paraId="75AE21E8" w14:textId="019BE3AF" w:rsidR="00E94D56" w:rsidRPr="00970CF3" w:rsidRDefault="00970CF3" w:rsidP="00970CF3">
      <w:pPr>
        <w:rPr>
          <w:sz w:val="32"/>
          <w:szCs w:val="32"/>
        </w:rPr>
      </w:pPr>
      <w:r w:rsidRPr="00970CF3">
        <w:rPr>
          <w:sz w:val="40"/>
          <w:szCs w:val="40"/>
        </w:rPr>
        <w:t>3.</w:t>
      </w:r>
      <w:r>
        <w:rPr>
          <w:sz w:val="40"/>
          <w:szCs w:val="40"/>
        </w:rPr>
        <w:t xml:space="preserve"> </w:t>
      </w:r>
      <w:r w:rsidR="00E94D56" w:rsidRPr="003D3A65">
        <w:rPr>
          <w:color w:val="797979" w:themeColor="accent6" w:themeShade="80"/>
          <w:sz w:val="32"/>
          <w:szCs w:val="32"/>
        </w:rPr>
        <w:t xml:space="preserve">Do the hotels cost the same? How does their pricing scheme vary with </w:t>
      </w:r>
      <w:r w:rsidRPr="003D3A65">
        <w:rPr>
          <w:color w:val="797979" w:themeColor="accent6" w:themeShade="80"/>
          <w:sz w:val="32"/>
          <w:szCs w:val="32"/>
        </w:rPr>
        <w:t xml:space="preserve">          </w:t>
      </w:r>
      <w:r w:rsidR="00E94D56" w:rsidRPr="003D3A65">
        <w:rPr>
          <w:color w:val="797979" w:themeColor="accent6" w:themeShade="80"/>
          <w:sz w:val="32"/>
          <w:szCs w:val="32"/>
        </w:rPr>
        <w:t>respect to the month and</w:t>
      </w:r>
      <w:r w:rsidR="00E94D56" w:rsidRPr="003D3A65">
        <w:rPr>
          <w:color w:val="797979" w:themeColor="accent6" w:themeShade="80"/>
          <w:sz w:val="32"/>
          <w:szCs w:val="32"/>
        </w:rPr>
        <w:t xml:space="preserve"> </w:t>
      </w:r>
      <w:r w:rsidR="00E94D56" w:rsidRPr="003D3A65">
        <w:rPr>
          <w:color w:val="797979" w:themeColor="accent6" w:themeShade="80"/>
          <w:sz w:val="32"/>
          <w:szCs w:val="32"/>
        </w:rPr>
        <w:t xml:space="preserve">the market segments? Do you note any kind of special </w:t>
      </w:r>
      <w:proofErr w:type="spellStart"/>
      <w:r w:rsidR="00E94D56" w:rsidRPr="003D3A65">
        <w:rPr>
          <w:color w:val="797979" w:themeColor="accent6" w:themeShade="80"/>
          <w:sz w:val="32"/>
          <w:szCs w:val="32"/>
        </w:rPr>
        <w:t>behaviour</w:t>
      </w:r>
      <w:proofErr w:type="spellEnd"/>
      <w:r w:rsidR="00E94D56" w:rsidRPr="003D3A65">
        <w:rPr>
          <w:color w:val="797979" w:themeColor="accent6" w:themeShade="80"/>
          <w:sz w:val="32"/>
          <w:szCs w:val="32"/>
        </w:rPr>
        <w:t xml:space="preserve">? </w:t>
      </w:r>
    </w:p>
    <w:p w14:paraId="4FDAE00C" w14:textId="3B694C13" w:rsidR="0068763F" w:rsidRDefault="0068763F" w:rsidP="0068763F">
      <w:pPr>
        <w:rPr>
          <w:sz w:val="32"/>
          <w:szCs w:val="32"/>
        </w:rPr>
      </w:pPr>
    </w:p>
    <w:p w14:paraId="0830A3D5" w14:textId="184FA791" w:rsidR="00403CE6" w:rsidRPr="00970CF3" w:rsidRDefault="0068763F" w:rsidP="0068763F">
      <w:pPr>
        <w:rPr>
          <w:color w:val="3C3C3C" w:themeColor="accent6" w:themeShade="40"/>
          <w:sz w:val="28"/>
          <w:szCs w:val="28"/>
        </w:rPr>
      </w:pPr>
      <w:r w:rsidRPr="00970CF3">
        <w:rPr>
          <w:color w:val="3C3C3C" w:themeColor="accent6" w:themeShade="40"/>
          <w:sz w:val="28"/>
          <w:szCs w:val="28"/>
        </w:rPr>
        <w:t xml:space="preserve">Note both </w:t>
      </w:r>
      <w:proofErr w:type="gramStart"/>
      <w:r w:rsidRPr="00970CF3">
        <w:rPr>
          <w:color w:val="3C3C3C" w:themeColor="accent6" w:themeShade="40"/>
          <w:sz w:val="28"/>
          <w:szCs w:val="28"/>
        </w:rPr>
        <w:t>hotel</w:t>
      </w:r>
      <w:proofErr w:type="gramEnd"/>
      <w:r w:rsidRPr="00970CF3">
        <w:rPr>
          <w:color w:val="3C3C3C" w:themeColor="accent6" w:themeShade="40"/>
          <w:sz w:val="28"/>
          <w:szCs w:val="28"/>
        </w:rPr>
        <w:t xml:space="preserve"> have different room types and different meal arrangements. Seasonal factors are also important, so prices </w:t>
      </w:r>
      <w:proofErr w:type="gramStart"/>
      <w:r w:rsidRPr="00970CF3">
        <w:rPr>
          <w:color w:val="3C3C3C" w:themeColor="accent6" w:themeShade="40"/>
          <w:sz w:val="28"/>
          <w:szCs w:val="28"/>
        </w:rPr>
        <w:t>varies</w:t>
      </w:r>
      <w:proofErr w:type="gramEnd"/>
      <w:r w:rsidRPr="00970CF3">
        <w:rPr>
          <w:color w:val="3C3C3C" w:themeColor="accent6" w:themeShade="40"/>
          <w:sz w:val="28"/>
          <w:szCs w:val="28"/>
        </w:rPr>
        <w:t xml:space="preserve"> a lot.</w:t>
      </w:r>
    </w:p>
    <w:p w14:paraId="6854A23F" w14:textId="0B8F2BA8" w:rsidR="00244840" w:rsidRPr="00970CF3" w:rsidRDefault="00403CE6" w:rsidP="00244840">
      <w:pPr>
        <w:rPr>
          <w:color w:val="3C3C3C" w:themeColor="accent6" w:themeShade="40"/>
          <w:sz w:val="28"/>
          <w:szCs w:val="28"/>
        </w:rPr>
      </w:pPr>
      <w:r w:rsidRPr="00970CF3">
        <w:rPr>
          <w:color w:val="3C3C3C" w:themeColor="accent6" w:themeShade="40"/>
          <w:sz w:val="28"/>
          <w:szCs w:val="28"/>
        </w:rPr>
        <w:lastRenderedPageBreak/>
        <w:t>This is clearly shown that the prices in the Resort hotel are much higher during the summer.</w:t>
      </w:r>
    </w:p>
    <w:p w14:paraId="289E25CD" w14:textId="0F1E5715" w:rsidR="00403CE6" w:rsidRPr="00970CF3" w:rsidRDefault="00403CE6" w:rsidP="00244840">
      <w:pPr>
        <w:rPr>
          <w:color w:val="3C3C3C" w:themeColor="accent6" w:themeShade="40"/>
          <w:sz w:val="28"/>
          <w:szCs w:val="28"/>
        </w:rPr>
      </w:pPr>
      <w:r w:rsidRPr="00970CF3">
        <w:rPr>
          <w:color w:val="3C3C3C" w:themeColor="accent6" w:themeShade="40"/>
          <w:sz w:val="28"/>
          <w:szCs w:val="28"/>
        </w:rPr>
        <w:t>The price of the city hotel varies less and is most expensive during spring and autumn.</w:t>
      </w:r>
    </w:p>
    <w:p w14:paraId="19FF6BB7" w14:textId="77777777" w:rsidR="0068763F" w:rsidRPr="00970CF3" w:rsidRDefault="0068763F" w:rsidP="00244840">
      <w:pPr>
        <w:rPr>
          <w:color w:val="3C3C3C" w:themeColor="accent6" w:themeShade="40"/>
          <w:sz w:val="28"/>
          <w:szCs w:val="28"/>
        </w:rPr>
      </w:pPr>
    </w:p>
    <w:p w14:paraId="6FBD817D" w14:textId="0F016A60" w:rsidR="0068763F" w:rsidRPr="00970CF3" w:rsidRDefault="00FA194E" w:rsidP="00244840">
      <w:pPr>
        <w:rPr>
          <w:color w:val="3C3C3C" w:themeColor="accent6" w:themeShade="40"/>
          <w:sz w:val="28"/>
          <w:szCs w:val="28"/>
        </w:rPr>
      </w:pPr>
      <w:r w:rsidRPr="00970CF3">
        <w:rPr>
          <w:color w:val="3C3C3C" w:themeColor="accent6" w:themeShade="40"/>
          <w:sz w:val="28"/>
          <w:szCs w:val="28"/>
        </w:rPr>
        <w:t xml:space="preserve">And also city hotel has more guests during spring and autumn, when the prices are also </w:t>
      </w:r>
      <w:proofErr w:type="spellStart"/>
      <w:proofErr w:type="gramStart"/>
      <w:r w:rsidRPr="00970CF3">
        <w:rPr>
          <w:color w:val="3C3C3C" w:themeColor="accent6" w:themeShade="40"/>
          <w:sz w:val="28"/>
          <w:szCs w:val="28"/>
        </w:rPr>
        <w:t>highest.In</w:t>
      </w:r>
      <w:proofErr w:type="spellEnd"/>
      <w:proofErr w:type="gramEnd"/>
      <w:r w:rsidRPr="00970CF3">
        <w:rPr>
          <w:color w:val="3C3C3C" w:themeColor="accent6" w:themeShade="40"/>
          <w:sz w:val="28"/>
          <w:szCs w:val="28"/>
        </w:rPr>
        <w:t xml:space="preserve"> July and August there are less visitors, although prices are lower.</w:t>
      </w:r>
    </w:p>
    <w:p w14:paraId="445A8DC9" w14:textId="77777777" w:rsidR="0068763F" w:rsidRPr="00970CF3" w:rsidRDefault="0068763F" w:rsidP="00244840">
      <w:pPr>
        <w:rPr>
          <w:color w:val="3C3C3C" w:themeColor="accent6" w:themeShade="40"/>
          <w:sz w:val="28"/>
          <w:szCs w:val="28"/>
        </w:rPr>
      </w:pPr>
    </w:p>
    <w:p w14:paraId="6755E688" w14:textId="42DC35ED" w:rsidR="00FA194E" w:rsidRPr="00970CF3" w:rsidRDefault="00FA194E" w:rsidP="00244840">
      <w:pPr>
        <w:rPr>
          <w:color w:val="3C3C3C" w:themeColor="accent6" w:themeShade="40"/>
          <w:sz w:val="28"/>
          <w:szCs w:val="28"/>
        </w:rPr>
      </w:pPr>
      <w:proofErr w:type="gramStart"/>
      <w:r w:rsidRPr="00970CF3">
        <w:rPr>
          <w:color w:val="3C3C3C" w:themeColor="accent6" w:themeShade="40"/>
          <w:sz w:val="28"/>
          <w:szCs w:val="28"/>
        </w:rPr>
        <w:t>Guests</w:t>
      </w:r>
      <w:proofErr w:type="gramEnd"/>
      <w:r w:rsidRPr="00970CF3">
        <w:rPr>
          <w:color w:val="3C3C3C" w:themeColor="accent6" w:themeShade="40"/>
          <w:sz w:val="28"/>
          <w:szCs w:val="28"/>
        </w:rPr>
        <w:t xml:space="preserve"> numbers for the Resort hotel go down slightly from June to August, which is also when the prices are highest.</w:t>
      </w:r>
    </w:p>
    <w:p w14:paraId="275AFF42" w14:textId="77777777" w:rsidR="00E94D56" w:rsidRDefault="00E94D56" w:rsidP="00E94D56">
      <w:pPr>
        <w:pStyle w:val="ListParagraph"/>
      </w:pPr>
    </w:p>
    <w:p w14:paraId="798F0813" w14:textId="18D34BAA" w:rsidR="00FA194E" w:rsidRDefault="002A01D8" w:rsidP="00FA194E">
      <w:r>
        <w:rPr>
          <w:noProof/>
        </w:rPr>
        <w:drawing>
          <wp:inline distT="0" distB="0" distL="0" distR="0" wp14:anchorId="5B88B635" wp14:editId="71FFDE25">
            <wp:extent cx="6858000" cy="26746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268EE" w14:textId="750A33E9" w:rsidR="0068763F" w:rsidRDefault="0068763F" w:rsidP="0068763F">
      <w:pPr>
        <w:rPr>
          <w:color w:val="3C3C3C" w:themeColor="accent6" w:themeShade="40"/>
          <w:sz w:val="28"/>
          <w:szCs w:val="28"/>
        </w:rPr>
      </w:pPr>
      <w:r w:rsidRPr="00970CF3">
        <w:rPr>
          <w:color w:val="3C3C3C" w:themeColor="accent6" w:themeShade="40"/>
          <w:sz w:val="28"/>
          <w:szCs w:val="28"/>
        </w:rPr>
        <w:t>From the second graph it clearly seen For Complementary market segment prices are relatively lower. And for Direct and Online Ta market segments prices are relatively higher.</w:t>
      </w:r>
    </w:p>
    <w:p w14:paraId="3CAD008D" w14:textId="77777777" w:rsidR="00970CF3" w:rsidRPr="00970CF3" w:rsidRDefault="00970CF3" w:rsidP="0068763F">
      <w:pPr>
        <w:rPr>
          <w:color w:val="3C3C3C" w:themeColor="accent6" w:themeShade="40"/>
          <w:sz w:val="28"/>
          <w:szCs w:val="28"/>
        </w:rPr>
      </w:pPr>
    </w:p>
    <w:p w14:paraId="7D0A8721" w14:textId="77777777" w:rsidR="00FA194E" w:rsidRPr="00FA194E" w:rsidRDefault="00FA194E" w:rsidP="00FA194E"/>
    <w:p w14:paraId="4C3D5B39" w14:textId="3A374CA6" w:rsidR="002A4586" w:rsidRDefault="0068763F" w:rsidP="00A24793">
      <w:r>
        <w:rPr>
          <w:noProof/>
        </w:rPr>
        <w:drawing>
          <wp:inline distT="0" distB="0" distL="0" distR="0" wp14:anchorId="4C24685E" wp14:editId="1B0C1967">
            <wp:extent cx="6850380" cy="3185160"/>
            <wp:effectExtent l="0" t="0" r="762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32459" w14:textId="7ACDA2A1" w:rsidR="00E94D56" w:rsidRPr="005064DC" w:rsidRDefault="00E94D56" w:rsidP="00A24793">
      <w:pPr>
        <w:rPr>
          <w:sz w:val="32"/>
          <w:szCs w:val="32"/>
        </w:rPr>
      </w:pPr>
      <w:r w:rsidRPr="005064DC">
        <w:rPr>
          <w:sz w:val="32"/>
          <w:szCs w:val="32"/>
        </w:rPr>
        <w:lastRenderedPageBreak/>
        <w:t xml:space="preserve"> </w:t>
      </w:r>
      <w:r w:rsidRPr="00970CF3">
        <w:rPr>
          <w:b/>
          <w:bCs/>
          <w:sz w:val="40"/>
          <w:szCs w:val="40"/>
        </w:rPr>
        <w:t>4.</w:t>
      </w:r>
      <w:r w:rsidRPr="003D3A65">
        <w:rPr>
          <w:color w:val="797979" w:themeColor="accent6" w:themeShade="80"/>
          <w:sz w:val="32"/>
          <w:szCs w:val="32"/>
        </w:rPr>
        <w:t xml:space="preserve">Has there been any change in the demographics (country of origin) visiting those hotels over </w:t>
      </w:r>
      <w:proofErr w:type="gramStart"/>
      <w:r w:rsidRPr="003D3A65">
        <w:rPr>
          <w:color w:val="797979" w:themeColor="accent6" w:themeShade="80"/>
          <w:sz w:val="32"/>
          <w:szCs w:val="32"/>
        </w:rPr>
        <w:t xml:space="preserve">the </w:t>
      </w:r>
      <w:r w:rsidRPr="003D3A65">
        <w:rPr>
          <w:color w:val="797979" w:themeColor="accent6" w:themeShade="80"/>
          <w:sz w:val="32"/>
          <w:szCs w:val="32"/>
        </w:rPr>
        <w:t xml:space="preserve"> </w:t>
      </w:r>
      <w:r w:rsidRPr="003D3A65">
        <w:rPr>
          <w:color w:val="797979" w:themeColor="accent6" w:themeShade="80"/>
          <w:sz w:val="32"/>
          <w:szCs w:val="32"/>
        </w:rPr>
        <w:t>years</w:t>
      </w:r>
      <w:proofErr w:type="gramEnd"/>
      <w:r w:rsidRPr="003D3A65">
        <w:rPr>
          <w:color w:val="797979" w:themeColor="accent6" w:themeShade="80"/>
          <w:sz w:val="32"/>
          <w:szCs w:val="32"/>
        </w:rPr>
        <w:t>?</w:t>
      </w:r>
    </w:p>
    <w:p w14:paraId="1F4E6450" w14:textId="77777777" w:rsidR="00E94D56" w:rsidRDefault="00E94D56" w:rsidP="00A24793"/>
    <w:p w14:paraId="607F1FB6" w14:textId="6784617E" w:rsidR="002A4586" w:rsidRPr="00970CF3" w:rsidRDefault="002A4586" w:rsidP="00A24793">
      <w:pPr>
        <w:rPr>
          <w:color w:val="797979" w:themeColor="accent6" w:themeShade="80"/>
        </w:rPr>
      </w:pPr>
    </w:p>
    <w:p w14:paraId="5C9D13E3" w14:textId="2FE7164E" w:rsidR="005064DC" w:rsidRPr="00970CF3" w:rsidRDefault="005064DC" w:rsidP="00A24793">
      <w:pPr>
        <w:rPr>
          <w:rFonts w:ascii="Georgia" w:hAnsi="Georgia"/>
          <w:color w:val="3C3C3C" w:themeColor="accent6" w:themeShade="40"/>
          <w:sz w:val="28"/>
          <w:szCs w:val="28"/>
        </w:rPr>
      </w:pPr>
      <w:r w:rsidRPr="00970CF3">
        <w:rPr>
          <w:rFonts w:ascii="Georgia" w:hAnsi="Georgia"/>
          <w:color w:val="3C3C3C" w:themeColor="accent6" w:themeShade="40"/>
          <w:sz w:val="28"/>
          <w:szCs w:val="28"/>
        </w:rPr>
        <w:t xml:space="preserve">Dataset is insufficient to answer as </w:t>
      </w:r>
      <w:r w:rsidRPr="00970CF3">
        <w:rPr>
          <w:rFonts w:ascii="Georgia" w:hAnsi="Georgia"/>
          <w:color w:val="3C3C3C" w:themeColor="accent6" w:themeShade="40"/>
          <w:sz w:val="28"/>
          <w:szCs w:val="28"/>
        </w:rPr>
        <w:t>datasets comprehend bookings due to arrive between the 1st of July of 2015 and the 31st of August 2017</w:t>
      </w:r>
      <w:r w:rsidRPr="00970CF3">
        <w:rPr>
          <w:rFonts w:ascii="Georgia" w:hAnsi="Georgia"/>
          <w:color w:val="3C3C3C" w:themeColor="accent6" w:themeShade="40"/>
          <w:sz w:val="28"/>
          <w:szCs w:val="28"/>
        </w:rPr>
        <w:t>.</w:t>
      </w:r>
    </w:p>
    <w:p w14:paraId="4F4F8361" w14:textId="77777777" w:rsidR="005064DC" w:rsidRPr="005064DC" w:rsidRDefault="005064DC" w:rsidP="00A24793">
      <w:pPr>
        <w:rPr>
          <w:sz w:val="28"/>
          <w:szCs w:val="28"/>
        </w:rPr>
      </w:pPr>
    </w:p>
    <w:p w14:paraId="5BFE4391" w14:textId="77777777" w:rsidR="00E94D56" w:rsidRDefault="00E94D56" w:rsidP="00A24793"/>
    <w:p w14:paraId="179396A7" w14:textId="0DCCE8CF" w:rsidR="002A01D8" w:rsidRPr="003A123A" w:rsidRDefault="002A4586" w:rsidP="002A4586">
      <w:pPr>
        <w:rPr>
          <w:color w:val="3C3C3C" w:themeColor="accent6" w:themeShade="40"/>
          <w:sz w:val="32"/>
          <w:szCs w:val="32"/>
        </w:rPr>
      </w:pPr>
      <w:r w:rsidRPr="00970CF3">
        <w:rPr>
          <w:b/>
          <w:bCs/>
          <w:sz w:val="40"/>
          <w:szCs w:val="40"/>
        </w:rPr>
        <w:t>5.</w:t>
      </w:r>
      <w:r w:rsidRPr="005064DC">
        <w:rPr>
          <w:sz w:val="32"/>
          <w:szCs w:val="32"/>
        </w:rPr>
        <w:t xml:space="preserve"> </w:t>
      </w:r>
      <w:r w:rsidR="00E94D56" w:rsidRPr="003A123A">
        <w:rPr>
          <w:color w:val="797979" w:themeColor="accent6" w:themeShade="80"/>
          <w:sz w:val="32"/>
          <w:szCs w:val="32"/>
        </w:rPr>
        <w:t xml:space="preserve">How does the price charged by the hotel vary for the different kind of rooms offered for </w:t>
      </w:r>
      <w:proofErr w:type="gramStart"/>
      <w:r w:rsidR="00E94D56" w:rsidRPr="003A123A">
        <w:rPr>
          <w:color w:val="797979" w:themeColor="accent6" w:themeShade="80"/>
          <w:sz w:val="32"/>
          <w:szCs w:val="32"/>
        </w:rPr>
        <w:t xml:space="preserve">each </w:t>
      </w:r>
      <w:r w:rsidR="00E94D56" w:rsidRPr="003A123A">
        <w:rPr>
          <w:color w:val="797979" w:themeColor="accent6" w:themeShade="80"/>
          <w:sz w:val="32"/>
          <w:szCs w:val="32"/>
        </w:rPr>
        <w:t xml:space="preserve"> </w:t>
      </w:r>
      <w:r w:rsidR="00E94D56" w:rsidRPr="003A123A">
        <w:rPr>
          <w:color w:val="797979" w:themeColor="accent6" w:themeShade="80"/>
          <w:sz w:val="32"/>
          <w:szCs w:val="32"/>
        </w:rPr>
        <w:t>hotel</w:t>
      </w:r>
      <w:proofErr w:type="gramEnd"/>
      <w:r w:rsidR="00E94D56" w:rsidRPr="003A123A">
        <w:rPr>
          <w:color w:val="797979" w:themeColor="accent6" w:themeShade="80"/>
          <w:sz w:val="32"/>
          <w:szCs w:val="32"/>
        </w:rPr>
        <w:t>? Or even for different market segments?</w:t>
      </w:r>
    </w:p>
    <w:p w14:paraId="6A35E1EA" w14:textId="6A8BB02A" w:rsidR="002A01D8" w:rsidRDefault="002A01D8" w:rsidP="002A4586">
      <w:pPr>
        <w:rPr>
          <w:noProof/>
        </w:rPr>
      </w:pPr>
    </w:p>
    <w:p w14:paraId="0BF2297B" w14:textId="77777777" w:rsidR="005064DC" w:rsidRDefault="005064DC" w:rsidP="002A4586">
      <w:pPr>
        <w:rPr>
          <w:noProof/>
        </w:rPr>
      </w:pPr>
    </w:p>
    <w:p w14:paraId="7D15A2A3" w14:textId="7219FE18" w:rsidR="002A01D8" w:rsidRPr="003A798E" w:rsidRDefault="002A01D8" w:rsidP="002A01D8">
      <w:pPr>
        <w:pStyle w:val="ListParagraph"/>
        <w:ind w:left="360"/>
      </w:pPr>
      <w:r>
        <w:rPr>
          <w:noProof/>
        </w:rPr>
        <w:drawing>
          <wp:inline distT="0" distB="0" distL="0" distR="0" wp14:anchorId="4115B94A" wp14:editId="110BD6AE">
            <wp:extent cx="6858000" cy="44653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5AEEC" w14:textId="3028D04F" w:rsidR="00A24793" w:rsidRDefault="00A24793"/>
    <w:p w14:paraId="28CC3BAB" w14:textId="24929FE5" w:rsidR="002A01D8" w:rsidRPr="003A123A" w:rsidRDefault="005064DC">
      <w:pPr>
        <w:rPr>
          <w:color w:val="3C3C3C" w:themeColor="accent6" w:themeShade="40"/>
          <w:sz w:val="28"/>
          <w:szCs w:val="28"/>
        </w:rPr>
      </w:pPr>
      <w:r w:rsidRPr="003A123A">
        <w:rPr>
          <w:color w:val="3C3C3C" w:themeColor="accent6" w:themeShade="40"/>
          <w:sz w:val="28"/>
          <w:szCs w:val="28"/>
        </w:rPr>
        <w:t>This figure shows the average price per room, depending on its type and the standard deviation.</w:t>
      </w:r>
    </w:p>
    <w:p w14:paraId="280CD874" w14:textId="7F8DC2C1" w:rsidR="005064DC" w:rsidRPr="003A123A" w:rsidRDefault="005064DC">
      <w:pPr>
        <w:rPr>
          <w:color w:val="3C3C3C" w:themeColor="accent6" w:themeShade="40"/>
          <w:sz w:val="28"/>
          <w:szCs w:val="28"/>
        </w:rPr>
      </w:pPr>
      <w:r w:rsidRPr="003A123A">
        <w:rPr>
          <w:color w:val="3C3C3C" w:themeColor="accent6" w:themeShade="40"/>
          <w:sz w:val="28"/>
          <w:szCs w:val="28"/>
        </w:rPr>
        <w:t>But note that data anonymization rooms with the same type letter may not necessarily be the same across hotels.</w:t>
      </w:r>
    </w:p>
    <w:p w14:paraId="6E0D171E" w14:textId="4313643E" w:rsidR="005064DC" w:rsidRPr="003A123A" w:rsidRDefault="005064DC">
      <w:pPr>
        <w:rPr>
          <w:color w:val="3C3C3C" w:themeColor="accent6" w:themeShade="40"/>
        </w:rPr>
      </w:pPr>
    </w:p>
    <w:p w14:paraId="59F96B79" w14:textId="509CEFB3" w:rsidR="005064DC" w:rsidRPr="003A123A" w:rsidRDefault="005064DC">
      <w:pPr>
        <w:rPr>
          <w:color w:val="3C3C3C" w:themeColor="accent6" w:themeShade="40"/>
        </w:rPr>
      </w:pPr>
    </w:p>
    <w:p w14:paraId="57765A8A" w14:textId="77777777" w:rsidR="005064DC" w:rsidRPr="003A123A" w:rsidRDefault="005064DC" w:rsidP="005064DC">
      <w:pPr>
        <w:rPr>
          <w:color w:val="3C3C3C" w:themeColor="accent6" w:themeShade="40"/>
          <w:sz w:val="28"/>
          <w:szCs w:val="28"/>
        </w:rPr>
      </w:pPr>
      <w:r w:rsidRPr="003A123A">
        <w:rPr>
          <w:color w:val="3C3C3C" w:themeColor="accent6" w:themeShade="40"/>
          <w:sz w:val="28"/>
          <w:szCs w:val="28"/>
        </w:rPr>
        <w:t xml:space="preserve">On average, groups get the best prices </w:t>
      </w:r>
    </w:p>
    <w:p w14:paraId="2FA491B3" w14:textId="77777777" w:rsidR="005064DC" w:rsidRDefault="005064DC"/>
    <w:p w14:paraId="3475D661" w14:textId="27AE26D7" w:rsidR="002A01D8" w:rsidRDefault="002A01D8"/>
    <w:p w14:paraId="15420204" w14:textId="3F333561" w:rsidR="00A81248" w:rsidRDefault="002A01D8" w:rsidP="0014601B">
      <w:r>
        <w:rPr>
          <w:noProof/>
        </w:rPr>
        <w:lastRenderedPageBreak/>
        <w:drawing>
          <wp:inline distT="0" distB="0" distL="0" distR="0" wp14:anchorId="153AE3DB" wp14:editId="55DB5F4B">
            <wp:extent cx="6858000" cy="52425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1D1F5" w14:textId="77777777" w:rsidR="00346122" w:rsidRDefault="00346122" w:rsidP="0014601B"/>
    <w:p w14:paraId="3B1795FB" w14:textId="77777777" w:rsidR="00346122" w:rsidRDefault="00346122" w:rsidP="0014601B"/>
    <w:p w14:paraId="73417378" w14:textId="77777777" w:rsidR="00346122" w:rsidRDefault="00346122" w:rsidP="0014601B"/>
    <w:p w14:paraId="2A93A8CD" w14:textId="3648CE30" w:rsidR="0014601B" w:rsidRPr="0068763F" w:rsidRDefault="0014601B" w:rsidP="0014601B">
      <w:pPr>
        <w:rPr>
          <w:sz w:val="32"/>
          <w:szCs w:val="32"/>
        </w:rPr>
      </w:pPr>
      <w:r w:rsidRPr="00970CF3">
        <w:rPr>
          <w:b/>
          <w:bCs/>
          <w:sz w:val="40"/>
          <w:szCs w:val="40"/>
        </w:rPr>
        <w:t>#</w:t>
      </w:r>
      <w:r w:rsidR="00970CF3" w:rsidRPr="00970CF3">
        <w:rPr>
          <w:color w:val="3C3C3C" w:themeColor="accent6" w:themeShade="40"/>
          <w:sz w:val="32"/>
          <w:szCs w:val="32"/>
        </w:rPr>
        <w:t>B</w:t>
      </w:r>
      <w:r w:rsidRPr="00970CF3">
        <w:rPr>
          <w:color w:val="3C3C3C" w:themeColor="accent6" w:themeShade="40"/>
          <w:sz w:val="32"/>
          <w:szCs w:val="32"/>
        </w:rPr>
        <w:t>onus questions</w:t>
      </w:r>
    </w:p>
    <w:p w14:paraId="110DF515" w14:textId="5F7FE831" w:rsidR="002A4586" w:rsidRDefault="002A4586" w:rsidP="0014601B"/>
    <w:p w14:paraId="48FB772B" w14:textId="77777777" w:rsidR="002A4586" w:rsidRDefault="002A4586" w:rsidP="0014601B"/>
    <w:p w14:paraId="44E603C8" w14:textId="700E4A36" w:rsidR="0014601B" w:rsidRPr="00970CF3" w:rsidRDefault="00970CF3" w:rsidP="00970CF3">
      <w:pPr>
        <w:rPr>
          <w:color w:val="3C3C3C" w:themeColor="accent6" w:themeShade="40"/>
          <w:sz w:val="32"/>
          <w:szCs w:val="32"/>
        </w:rPr>
      </w:pPr>
      <w:r w:rsidRPr="00970CF3">
        <w:rPr>
          <w:b/>
          <w:bCs/>
          <w:sz w:val="40"/>
          <w:szCs w:val="40"/>
        </w:rPr>
        <w:t>1.</w:t>
      </w:r>
      <w:r w:rsidR="0014601B" w:rsidRPr="00970CF3">
        <w:rPr>
          <w:color w:val="797979" w:themeColor="accent6" w:themeShade="80"/>
          <w:sz w:val="32"/>
          <w:szCs w:val="32"/>
        </w:rPr>
        <w:t xml:space="preserve">which are the three most common and uncommon countries of </w:t>
      </w:r>
      <w:proofErr w:type="gramStart"/>
      <w:r w:rsidR="0014601B" w:rsidRPr="00970CF3">
        <w:rPr>
          <w:color w:val="797979" w:themeColor="accent6" w:themeShade="80"/>
          <w:sz w:val="32"/>
          <w:szCs w:val="32"/>
        </w:rPr>
        <w:t>origin</w:t>
      </w:r>
      <w:r w:rsidR="003C0051" w:rsidRPr="00970CF3">
        <w:rPr>
          <w:color w:val="797979" w:themeColor="accent6" w:themeShade="80"/>
          <w:sz w:val="32"/>
          <w:szCs w:val="32"/>
        </w:rPr>
        <w:t xml:space="preserve"> </w:t>
      </w:r>
      <w:r w:rsidR="0014601B" w:rsidRPr="00970CF3">
        <w:rPr>
          <w:color w:val="797979" w:themeColor="accent6" w:themeShade="80"/>
          <w:sz w:val="32"/>
          <w:szCs w:val="32"/>
        </w:rPr>
        <w:t>?</w:t>
      </w:r>
      <w:proofErr w:type="gramEnd"/>
    </w:p>
    <w:p w14:paraId="0BF22896" w14:textId="08C65BCB" w:rsidR="003C0051" w:rsidRDefault="003C0051" w:rsidP="003C0051">
      <w:pPr>
        <w:ind w:left="360"/>
      </w:pPr>
    </w:p>
    <w:p w14:paraId="3CBC2F32" w14:textId="401319F8" w:rsidR="003C0051" w:rsidRPr="00970CF3" w:rsidRDefault="003C0051" w:rsidP="00970CF3">
      <w:pPr>
        <w:rPr>
          <w:color w:val="3C3C3C" w:themeColor="accent6" w:themeShade="40"/>
          <w:sz w:val="28"/>
          <w:szCs w:val="28"/>
        </w:rPr>
      </w:pPr>
      <w:r w:rsidRPr="00970CF3">
        <w:rPr>
          <w:color w:val="3C3C3C" w:themeColor="accent6" w:themeShade="40"/>
          <w:sz w:val="28"/>
          <w:szCs w:val="28"/>
        </w:rPr>
        <w:t xml:space="preserve">As We can see in graph, Portugal tops the lists with 48,586 of the cases, followed by the Great </w:t>
      </w:r>
      <w:r w:rsidRPr="00970CF3">
        <w:rPr>
          <w:rFonts w:ascii="Georgia" w:hAnsi="Georgia"/>
          <w:color w:val="3C3C3C" w:themeColor="accent6" w:themeShade="40"/>
          <w:spacing w:val="-1"/>
          <w:sz w:val="28"/>
          <w:szCs w:val="28"/>
          <w:shd w:val="clear" w:color="auto" w:fill="FFFFFF"/>
        </w:rPr>
        <w:t>Britain</w:t>
      </w:r>
      <w:r w:rsidRPr="00970CF3">
        <w:rPr>
          <w:color w:val="3C3C3C" w:themeColor="accent6" w:themeShade="40"/>
          <w:sz w:val="28"/>
          <w:szCs w:val="28"/>
        </w:rPr>
        <w:t xml:space="preserve"> with 12,129 and France with 10,414.</w:t>
      </w:r>
    </w:p>
    <w:p w14:paraId="37D80C58" w14:textId="765E7038" w:rsidR="003C0051" w:rsidRPr="00970CF3" w:rsidRDefault="003C0051" w:rsidP="003C0051">
      <w:pPr>
        <w:ind w:left="360"/>
        <w:rPr>
          <w:color w:val="3C3C3C" w:themeColor="accent6" w:themeShade="40"/>
          <w:sz w:val="28"/>
          <w:szCs w:val="28"/>
        </w:rPr>
      </w:pPr>
    </w:p>
    <w:p w14:paraId="200415E6" w14:textId="4851BC59" w:rsidR="003C0051" w:rsidRPr="00970CF3" w:rsidRDefault="003C0051" w:rsidP="00970CF3">
      <w:pPr>
        <w:rPr>
          <w:color w:val="3C3C3C" w:themeColor="accent6" w:themeShade="40"/>
          <w:sz w:val="28"/>
          <w:szCs w:val="28"/>
        </w:rPr>
      </w:pPr>
      <w:r w:rsidRPr="00970CF3">
        <w:rPr>
          <w:color w:val="3C3C3C" w:themeColor="accent6" w:themeShade="40"/>
          <w:sz w:val="28"/>
          <w:szCs w:val="28"/>
        </w:rPr>
        <w:t xml:space="preserve">There are 30 countries that can be considered as the most uncommon country of origin, with 1 </w:t>
      </w:r>
      <w:proofErr w:type="gramStart"/>
      <w:r w:rsidRPr="00970CF3">
        <w:rPr>
          <w:color w:val="3C3C3C" w:themeColor="accent6" w:themeShade="40"/>
          <w:sz w:val="28"/>
          <w:szCs w:val="28"/>
        </w:rPr>
        <w:t>guests</w:t>
      </w:r>
      <w:proofErr w:type="gramEnd"/>
      <w:r w:rsidRPr="00970CF3">
        <w:rPr>
          <w:color w:val="3C3C3C" w:themeColor="accent6" w:themeShade="40"/>
          <w:sz w:val="28"/>
          <w:szCs w:val="28"/>
        </w:rPr>
        <w:t xml:space="preserve"> per country.  Amont these, we have Madagascar, Dominica, Mali, Guyana, Palau, Kiribati, Sudan, etc.</w:t>
      </w:r>
    </w:p>
    <w:p w14:paraId="128E2EB1" w14:textId="73A1EB0E" w:rsidR="003C0051" w:rsidRDefault="003C0051" w:rsidP="00970CF3"/>
    <w:p w14:paraId="25C35F1D" w14:textId="77777777" w:rsidR="003C0051" w:rsidRDefault="003C0051" w:rsidP="003C0051">
      <w:pPr>
        <w:ind w:left="360"/>
      </w:pPr>
    </w:p>
    <w:p w14:paraId="553318E9" w14:textId="77777777" w:rsidR="003C0051" w:rsidRDefault="003C0051" w:rsidP="003C0051">
      <w:pPr>
        <w:ind w:left="360"/>
      </w:pPr>
    </w:p>
    <w:p w14:paraId="09432BBB" w14:textId="77777777" w:rsidR="00970CF3" w:rsidRDefault="0014601B" w:rsidP="0014601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3F1747A" wp14:editId="7C43D8E7">
            <wp:extent cx="6858000" cy="32537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961EC" w14:textId="24A87D5D" w:rsidR="002A4586" w:rsidRDefault="002A4586" w:rsidP="0014601B">
      <w:pPr>
        <w:rPr>
          <w:noProof/>
        </w:rPr>
      </w:pPr>
      <w:r>
        <w:rPr>
          <w:noProof/>
        </w:rPr>
        <w:drawing>
          <wp:inline distT="0" distB="0" distL="0" distR="0" wp14:anchorId="7A98254C" wp14:editId="39DBDB8E">
            <wp:extent cx="6728460" cy="48463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46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E133A" w14:textId="58948BFC" w:rsidR="003D3A65" w:rsidRDefault="003D3A65" w:rsidP="0014601B">
      <w:pPr>
        <w:rPr>
          <w:noProof/>
        </w:rPr>
      </w:pPr>
    </w:p>
    <w:p w14:paraId="55CB1C63" w14:textId="77777777" w:rsidR="003D3A65" w:rsidRDefault="003D3A65" w:rsidP="0014601B">
      <w:pPr>
        <w:rPr>
          <w:noProof/>
        </w:rPr>
      </w:pPr>
    </w:p>
    <w:p w14:paraId="77B3D079" w14:textId="77777777" w:rsidR="00970CF3" w:rsidRDefault="00970CF3" w:rsidP="0014601B">
      <w:pPr>
        <w:rPr>
          <w:noProof/>
        </w:rPr>
      </w:pPr>
    </w:p>
    <w:p w14:paraId="5E4EE0D5" w14:textId="77777777" w:rsidR="00970CF3" w:rsidRDefault="00970CF3" w:rsidP="0014601B">
      <w:pPr>
        <w:rPr>
          <w:noProof/>
        </w:rPr>
      </w:pPr>
    </w:p>
    <w:p w14:paraId="44F4745F" w14:textId="10EAA2C5" w:rsidR="0014601B" w:rsidRPr="003C0051" w:rsidRDefault="0014601B" w:rsidP="0014601B">
      <w:pPr>
        <w:rPr>
          <w:sz w:val="32"/>
          <w:szCs w:val="32"/>
        </w:rPr>
      </w:pPr>
      <w:r w:rsidRPr="00970CF3">
        <w:rPr>
          <w:b/>
          <w:bCs/>
          <w:sz w:val="40"/>
          <w:szCs w:val="40"/>
        </w:rPr>
        <w:lastRenderedPageBreak/>
        <w:t>2.</w:t>
      </w:r>
      <w:r w:rsidR="003C0051" w:rsidRPr="003D3A65">
        <w:rPr>
          <w:color w:val="797979" w:themeColor="accent6" w:themeShade="80"/>
          <w:sz w:val="32"/>
          <w:szCs w:val="32"/>
        </w:rPr>
        <w:t>W</w:t>
      </w:r>
      <w:r w:rsidRPr="003D3A65">
        <w:rPr>
          <w:color w:val="797979" w:themeColor="accent6" w:themeShade="80"/>
          <w:sz w:val="32"/>
          <w:szCs w:val="32"/>
        </w:rPr>
        <w:t>hich are the month of highest and least occupation?</w:t>
      </w:r>
    </w:p>
    <w:p w14:paraId="40EA8595" w14:textId="00138AD0" w:rsidR="003C0051" w:rsidRDefault="003C0051" w:rsidP="0014601B"/>
    <w:p w14:paraId="08C0ED56" w14:textId="240A7536" w:rsidR="003C0051" w:rsidRPr="003D3A65" w:rsidRDefault="003C0051" w:rsidP="0014601B">
      <w:pPr>
        <w:rPr>
          <w:color w:val="3C3C3C" w:themeColor="accent6" w:themeShade="40"/>
          <w:sz w:val="28"/>
          <w:szCs w:val="28"/>
        </w:rPr>
      </w:pPr>
      <w:r w:rsidRPr="003D3A65">
        <w:rPr>
          <w:color w:val="3C3C3C" w:themeColor="accent6" w:themeShade="40"/>
          <w:sz w:val="28"/>
          <w:szCs w:val="28"/>
        </w:rPr>
        <w:t>The month of highest occupation is august with 11.65% of the reservations. The month of least occupation is January with 4.94% of the reservations.</w:t>
      </w:r>
    </w:p>
    <w:p w14:paraId="403F5888" w14:textId="77777777" w:rsidR="003C0051" w:rsidRDefault="003C0051" w:rsidP="0014601B"/>
    <w:p w14:paraId="3656DD67" w14:textId="4CF7F2B7" w:rsidR="0014601B" w:rsidRDefault="0014601B" w:rsidP="0014601B">
      <w:r>
        <w:rPr>
          <w:noProof/>
        </w:rPr>
        <w:drawing>
          <wp:inline distT="0" distB="0" distL="0" distR="0" wp14:anchorId="3B75356A" wp14:editId="35F274CB">
            <wp:extent cx="6850380" cy="3596640"/>
            <wp:effectExtent l="0" t="0" r="762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73AF5" w14:textId="243E15EA" w:rsidR="0014601B" w:rsidRDefault="0014601B" w:rsidP="0014601B"/>
    <w:p w14:paraId="3EA2B107" w14:textId="77777777" w:rsidR="003D3A65" w:rsidRDefault="003D3A65" w:rsidP="003D3A65"/>
    <w:p w14:paraId="224EBA25" w14:textId="0C99A126" w:rsidR="003C0051" w:rsidRPr="003D3A65" w:rsidRDefault="003D3A65" w:rsidP="003D3A65">
      <w:pPr>
        <w:rPr>
          <w:sz w:val="32"/>
          <w:szCs w:val="32"/>
        </w:rPr>
      </w:pPr>
      <w:r w:rsidRPr="003D3A65">
        <w:rPr>
          <w:b/>
          <w:bCs/>
          <w:sz w:val="40"/>
          <w:szCs w:val="40"/>
        </w:rPr>
        <w:t>3.</w:t>
      </w:r>
      <w:r>
        <w:rPr>
          <w:color w:val="797979" w:themeColor="accent6" w:themeShade="80"/>
          <w:sz w:val="32"/>
          <w:szCs w:val="32"/>
        </w:rPr>
        <w:t>W</w:t>
      </w:r>
      <w:r w:rsidR="0014601B" w:rsidRPr="003D3A65">
        <w:rPr>
          <w:color w:val="797979" w:themeColor="accent6" w:themeShade="80"/>
          <w:sz w:val="32"/>
          <w:szCs w:val="32"/>
        </w:rPr>
        <w:t>hat is the most popular meal package?</w:t>
      </w:r>
    </w:p>
    <w:p w14:paraId="1ADD71C2" w14:textId="77777777" w:rsidR="003C0051" w:rsidRPr="003C0051" w:rsidRDefault="003C0051" w:rsidP="003C0051">
      <w:pPr>
        <w:ind w:left="360"/>
        <w:rPr>
          <w:sz w:val="32"/>
          <w:szCs w:val="32"/>
        </w:rPr>
      </w:pPr>
    </w:p>
    <w:p w14:paraId="02E175AA" w14:textId="5EFAAA8E" w:rsidR="003C0051" w:rsidRPr="003A123A" w:rsidRDefault="003C0051" w:rsidP="003A123A">
      <w:pPr>
        <w:rPr>
          <w:color w:val="3C3C3C" w:themeColor="accent6" w:themeShade="40"/>
          <w:sz w:val="28"/>
          <w:szCs w:val="28"/>
        </w:rPr>
      </w:pPr>
      <w:r w:rsidRPr="003A123A">
        <w:rPr>
          <w:color w:val="3C3C3C" w:themeColor="accent6" w:themeShade="40"/>
          <w:sz w:val="28"/>
          <w:szCs w:val="28"/>
        </w:rPr>
        <w:t>The Bed &amp; Breakfast option is the most popular, with frequency of 77.26%.</w:t>
      </w:r>
    </w:p>
    <w:p w14:paraId="516E0059" w14:textId="77777777" w:rsidR="003C0051" w:rsidRPr="003C0051" w:rsidRDefault="003C0051" w:rsidP="003C0051">
      <w:pPr>
        <w:pStyle w:val="ListParagraph"/>
        <w:rPr>
          <w:sz w:val="32"/>
          <w:szCs w:val="32"/>
        </w:rPr>
      </w:pPr>
    </w:p>
    <w:p w14:paraId="2997051C" w14:textId="77777777" w:rsidR="0014601B" w:rsidRDefault="0014601B" w:rsidP="003C0051">
      <w:r>
        <w:rPr>
          <w:noProof/>
        </w:rPr>
        <w:drawing>
          <wp:inline distT="0" distB="0" distL="0" distR="0" wp14:anchorId="14236D87" wp14:editId="0288F5F1">
            <wp:extent cx="6858000" cy="27279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09E76" w14:textId="7FDDF189" w:rsidR="0014601B" w:rsidRDefault="0014601B" w:rsidP="0014601B"/>
    <w:p w14:paraId="00882323" w14:textId="55B8519E" w:rsidR="0014601B" w:rsidRDefault="003D3A65" w:rsidP="0014601B">
      <w:pPr>
        <w:rPr>
          <w:sz w:val="32"/>
          <w:szCs w:val="32"/>
        </w:rPr>
      </w:pPr>
      <w:proofErr w:type="gramStart"/>
      <w:r w:rsidRPr="003D3A65">
        <w:rPr>
          <w:b/>
          <w:bCs/>
          <w:sz w:val="40"/>
          <w:szCs w:val="40"/>
        </w:rPr>
        <w:lastRenderedPageBreak/>
        <w:t>4</w:t>
      </w:r>
      <w:r w:rsidR="0014601B" w:rsidRPr="003D3A65">
        <w:rPr>
          <w:b/>
          <w:bCs/>
          <w:sz w:val="40"/>
          <w:szCs w:val="40"/>
        </w:rPr>
        <w:t xml:space="preserve"> .</w:t>
      </w:r>
      <w:proofErr w:type="gramEnd"/>
      <w:r w:rsidR="0014601B">
        <w:t xml:space="preserve"> </w:t>
      </w:r>
      <w:r w:rsidRPr="003D3A65">
        <w:rPr>
          <w:color w:val="797979" w:themeColor="accent6" w:themeShade="80"/>
          <w:sz w:val="32"/>
          <w:szCs w:val="32"/>
        </w:rPr>
        <w:t>W</w:t>
      </w:r>
      <w:r w:rsidR="0014601B" w:rsidRPr="003D3A65">
        <w:rPr>
          <w:color w:val="797979" w:themeColor="accent6" w:themeShade="80"/>
          <w:sz w:val="32"/>
          <w:szCs w:val="32"/>
        </w:rPr>
        <w:t>hich is the most reserved room type?</w:t>
      </w:r>
    </w:p>
    <w:p w14:paraId="377B5EF7" w14:textId="5C486E62" w:rsidR="003C0051" w:rsidRDefault="003C0051" w:rsidP="0014601B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61BF8C1A" w14:textId="55734F39" w:rsidR="003C0051" w:rsidRPr="003A123A" w:rsidRDefault="003C0051" w:rsidP="0014601B">
      <w:pPr>
        <w:rPr>
          <w:color w:val="3C3C3C" w:themeColor="accent6" w:themeShade="40"/>
          <w:sz w:val="28"/>
          <w:szCs w:val="28"/>
        </w:rPr>
      </w:pPr>
      <w:r w:rsidRPr="003A123A">
        <w:rPr>
          <w:color w:val="3C3C3C" w:themeColor="accent6" w:themeShade="40"/>
          <w:sz w:val="28"/>
          <w:szCs w:val="28"/>
        </w:rPr>
        <w:t>The “A” room type is the most popular among the clients, with 71.99% of the reservations.</w:t>
      </w:r>
    </w:p>
    <w:p w14:paraId="43B321A9" w14:textId="77777777" w:rsidR="003C0051" w:rsidRDefault="003C0051" w:rsidP="0014601B"/>
    <w:p w14:paraId="2E21EFDF" w14:textId="2DFBCEBC" w:rsidR="0014601B" w:rsidRDefault="0014601B" w:rsidP="0014601B">
      <w:r>
        <w:rPr>
          <w:noProof/>
        </w:rPr>
        <w:drawing>
          <wp:inline distT="0" distB="0" distL="0" distR="0" wp14:anchorId="612F062D" wp14:editId="520EF1E2">
            <wp:extent cx="6858000" cy="334518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734DD" w14:textId="77777777" w:rsidR="003D3A65" w:rsidRDefault="003D3A65" w:rsidP="003D3A65"/>
    <w:p w14:paraId="3EE07E5F" w14:textId="2B9B2216" w:rsidR="00403CE6" w:rsidRDefault="003D3A65" w:rsidP="003D3A65">
      <w:pPr>
        <w:rPr>
          <w:color w:val="797979" w:themeColor="accent6" w:themeShade="80"/>
          <w:sz w:val="32"/>
          <w:szCs w:val="32"/>
        </w:rPr>
      </w:pPr>
      <w:r w:rsidRPr="003D3A65">
        <w:rPr>
          <w:sz w:val="40"/>
          <w:szCs w:val="40"/>
        </w:rPr>
        <w:t>5.</w:t>
      </w:r>
      <w:r w:rsidR="00FF626F" w:rsidRPr="003D3A65">
        <w:rPr>
          <w:color w:val="797979" w:themeColor="accent6" w:themeShade="80"/>
          <w:sz w:val="32"/>
          <w:szCs w:val="32"/>
        </w:rPr>
        <w:t>Wh</w:t>
      </w:r>
      <w:r w:rsidR="002D5313" w:rsidRPr="003D3A65">
        <w:rPr>
          <w:color w:val="797979" w:themeColor="accent6" w:themeShade="80"/>
          <w:sz w:val="32"/>
          <w:szCs w:val="32"/>
        </w:rPr>
        <w:t>i</w:t>
      </w:r>
      <w:r w:rsidR="00FF626F" w:rsidRPr="003D3A65">
        <w:rPr>
          <w:color w:val="797979" w:themeColor="accent6" w:themeShade="80"/>
          <w:sz w:val="32"/>
          <w:szCs w:val="32"/>
        </w:rPr>
        <w:t>ch is most common customer type?</w:t>
      </w:r>
    </w:p>
    <w:p w14:paraId="79776BE6" w14:textId="77777777" w:rsidR="003D3A65" w:rsidRPr="003D3A65" w:rsidRDefault="003D3A65" w:rsidP="003D3A65">
      <w:pPr>
        <w:rPr>
          <w:color w:val="797979" w:themeColor="accent6" w:themeShade="80"/>
          <w:sz w:val="32"/>
          <w:szCs w:val="32"/>
        </w:rPr>
      </w:pPr>
    </w:p>
    <w:p w14:paraId="17197363" w14:textId="704B8BE5" w:rsidR="00403CE6" w:rsidRPr="003D3A65" w:rsidRDefault="00403CE6" w:rsidP="003D3A65">
      <w:pPr>
        <w:rPr>
          <w:color w:val="3C3C3C" w:themeColor="accent6" w:themeShade="40"/>
          <w:sz w:val="28"/>
          <w:szCs w:val="28"/>
        </w:rPr>
      </w:pPr>
      <w:proofErr w:type="spellStart"/>
      <w:r w:rsidRPr="003D3A65">
        <w:rPr>
          <w:color w:val="3C3C3C" w:themeColor="accent6" w:themeShade="40"/>
          <w:sz w:val="28"/>
          <w:szCs w:val="28"/>
        </w:rPr>
        <w:t>Trasients</w:t>
      </w:r>
      <w:proofErr w:type="spellEnd"/>
      <w:r w:rsidRPr="003D3A65">
        <w:rPr>
          <w:color w:val="3C3C3C" w:themeColor="accent6" w:themeShade="40"/>
          <w:sz w:val="28"/>
          <w:szCs w:val="28"/>
        </w:rPr>
        <w:t xml:space="preserve"> are the most common customer type, they represent 75% of the total customers.</w:t>
      </w:r>
    </w:p>
    <w:p w14:paraId="1D42B619" w14:textId="77777777" w:rsidR="003D3A65" w:rsidRPr="003D3A65" w:rsidRDefault="003D3A65" w:rsidP="003D3A65">
      <w:pPr>
        <w:rPr>
          <w:color w:val="3C3C3C" w:themeColor="accent6" w:themeShade="40"/>
          <w:sz w:val="28"/>
          <w:szCs w:val="28"/>
        </w:rPr>
      </w:pPr>
    </w:p>
    <w:p w14:paraId="1C6360FF" w14:textId="10AD17CF" w:rsidR="00FF626F" w:rsidRDefault="00FF626F" w:rsidP="00FF626F">
      <w:pPr>
        <w:pStyle w:val="ListParagraph"/>
        <w:ind w:left="360"/>
      </w:pPr>
      <w:r>
        <w:rPr>
          <w:noProof/>
        </w:rPr>
        <w:drawing>
          <wp:inline distT="0" distB="0" distL="0" distR="0" wp14:anchorId="3DDEA73D" wp14:editId="53409972">
            <wp:extent cx="6850380" cy="3086100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713D3" w14:textId="46D7BFC0" w:rsidR="00FF626F" w:rsidRPr="00403CE6" w:rsidRDefault="00FF626F" w:rsidP="00FF626F">
      <w:pPr>
        <w:pStyle w:val="ListParagraph"/>
        <w:ind w:left="360"/>
        <w:rPr>
          <w:sz w:val="32"/>
          <w:szCs w:val="32"/>
        </w:rPr>
      </w:pPr>
    </w:p>
    <w:p w14:paraId="5DE41625" w14:textId="53BC58AE" w:rsidR="00FF626F" w:rsidRPr="003D3A65" w:rsidRDefault="003D3A65" w:rsidP="003D3A65">
      <w:pPr>
        <w:rPr>
          <w:sz w:val="32"/>
          <w:szCs w:val="32"/>
        </w:rPr>
      </w:pPr>
      <w:r w:rsidRPr="003D3A65">
        <w:rPr>
          <w:sz w:val="40"/>
          <w:szCs w:val="40"/>
        </w:rPr>
        <w:t>6.</w:t>
      </w:r>
      <w:r w:rsidR="00FF626F" w:rsidRPr="003D3A65">
        <w:rPr>
          <w:color w:val="797979" w:themeColor="accent6" w:themeShade="80"/>
          <w:sz w:val="32"/>
          <w:szCs w:val="32"/>
        </w:rPr>
        <w:t>How long do people stay at the hotels?</w:t>
      </w:r>
    </w:p>
    <w:p w14:paraId="13CE4AF5" w14:textId="6C1E58C4" w:rsidR="0068763F" w:rsidRDefault="0068763F" w:rsidP="0068763F">
      <w:pPr>
        <w:pStyle w:val="ListParagraph"/>
        <w:ind w:left="360"/>
        <w:rPr>
          <w:sz w:val="32"/>
          <w:szCs w:val="32"/>
        </w:rPr>
      </w:pPr>
    </w:p>
    <w:p w14:paraId="63404725" w14:textId="070BB8C8" w:rsidR="0068763F" w:rsidRPr="003A123A" w:rsidRDefault="0068763F" w:rsidP="003A123A">
      <w:pPr>
        <w:rPr>
          <w:color w:val="3C3C3C" w:themeColor="accent6" w:themeShade="40"/>
          <w:sz w:val="28"/>
          <w:szCs w:val="28"/>
        </w:rPr>
      </w:pPr>
      <w:r w:rsidRPr="003A123A">
        <w:rPr>
          <w:color w:val="3C3C3C" w:themeColor="accent6" w:themeShade="40"/>
          <w:sz w:val="28"/>
          <w:szCs w:val="28"/>
        </w:rPr>
        <w:t>For the city hotel there is a clear preference for 1-4 nights.</w:t>
      </w:r>
    </w:p>
    <w:p w14:paraId="1AEE5B8C" w14:textId="052BD9D0" w:rsidR="0068763F" w:rsidRPr="003A123A" w:rsidRDefault="0068763F" w:rsidP="003A123A">
      <w:pPr>
        <w:rPr>
          <w:color w:val="3C3C3C" w:themeColor="accent6" w:themeShade="40"/>
          <w:sz w:val="28"/>
          <w:szCs w:val="28"/>
        </w:rPr>
      </w:pPr>
      <w:r w:rsidRPr="003A123A">
        <w:rPr>
          <w:color w:val="3C3C3C" w:themeColor="accent6" w:themeShade="40"/>
          <w:sz w:val="28"/>
          <w:szCs w:val="28"/>
        </w:rPr>
        <w:t>For the resort hotel, 1-4 nights are also often booked, but 7 nights also stand out as being very popular.</w:t>
      </w:r>
    </w:p>
    <w:p w14:paraId="7E4FA5CC" w14:textId="77777777" w:rsidR="003D3A65" w:rsidRPr="003D3A65" w:rsidRDefault="003D3A65" w:rsidP="0068763F">
      <w:pPr>
        <w:pStyle w:val="ListParagraph"/>
        <w:ind w:left="360"/>
        <w:rPr>
          <w:color w:val="3C3C3C" w:themeColor="accent6" w:themeShade="40"/>
          <w:sz w:val="32"/>
          <w:szCs w:val="32"/>
        </w:rPr>
      </w:pPr>
    </w:p>
    <w:p w14:paraId="352CF811" w14:textId="71F18BB1" w:rsidR="00FF626F" w:rsidRPr="003D3A65" w:rsidRDefault="00FF626F" w:rsidP="003D3A65">
      <w:r>
        <w:rPr>
          <w:noProof/>
        </w:rPr>
        <w:drawing>
          <wp:inline distT="0" distB="0" distL="0" distR="0" wp14:anchorId="66F64529" wp14:editId="33059FF3">
            <wp:extent cx="6850380" cy="3848100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3A65">
        <w:rPr>
          <w:b/>
          <w:bCs/>
          <w:sz w:val="40"/>
          <w:szCs w:val="40"/>
        </w:rPr>
        <w:t>7</w:t>
      </w:r>
      <w:r w:rsidR="003D3A65" w:rsidRPr="003D3A65">
        <w:rPr>
          <w:b/>
          <w:bCs/>
          <w:sz w:val="40"/>
          <w:szCs w:val="40"/>
        </w:rPr>
        <w:t>.</w:t>
      </w:r>
      <w:r w:rsidRPr="003D3A65">
        <w:rPr>
          <w:rFonts w:ascii="Arial" w:eastAsia="Times New Roman" w:hAnsi="Arial" w:cs="Arial"/>
          <w:color w:val="797979" w:themeColor="accent6" w:themeShade="80"/>
          <w:sz w:val="32"/>
          <w:szCs w:val="32"/>
          <w:lang w:val="en-IN" w:eastAsia="en-IN"/>
        </w:rPr>
        <w:t>Repeated guest effect on cancellations.</w:t>
      </w:r>
    </w:p>
    <w:p w14:paraId="2BF31E1E" w14:textId="2D2B606E" w:rsidR="00346122" w:rsidRPr="003D3A65" w:rsidRDefault="00346122" w:rsidP="003C0051">
      <w:pPr>
        <w:spacing w:before="100" w:beforeAutospacing="1" w:after="60"/>
        <w:rPr>
          <w:rFonts w:ascii="Arial" w:eastAsia="Times New Roman" w:hAnsi="Arial" w:cs="Arial"/>
          <w:color w:val="3C3C3C" w:themeColor="accent6" w:themeShade="40"/>
          <w:sz w:val="28"/>
          <w:szCs w:val="28"/>
          <w:lang w:val="en-IN" w:eastAsia="en-IN"/>
        </w:rPr>
      </w:pPr>
      <w:r w:rsidRPr="003D3A65">
        <w:rPr>
          <w:rFonts w:ascii="Arial" w:eastAsia="Times New Roman" w:hAnsi="Arial" w:cs="Arial"/>
          <w:color w:val="3C3C3C" w:themeColor="accent6" w:themeShade="40"/>
          <w:sz w:val="28"/>
          <w:szCs w:val="28"/>
          <w:lang w:val="en-IN" w:eastAsia="en-IN"/>
        </w:rPr>
        <w:t xml:space="preserve">Most of the customers are not repeated </w:t>
      </w:r>
      <w:r w:rsidR="003C0051" w:rsidRPr="003D3A65">
        <w:rPr>
          <w:rFonts w:ascii="Arial" w:eastAsia="Times New Roman" w:hAnsi="Arial" w:cs="Arial"/>
          <w:color w:val="3C3C3C" w:themeColor="accent6" w:themeShade="40"/>
          <w:sz w:val="28"/>
          <w:szCs w:val="28"/>
          <w:lang w:val="en-IN" w:eastAsia="en-IN"/>
        </w:rPr>
        <w:t xml:space="preserve">guests. There is on surprise that repeated guests do not cancel their reservations. </w:t>
      </w:r>
      <w:proofErr w:type="gramStart"/>
      <w:r w:rsidR="003C0051" w:rsidRPr="003D3A65">
        <w:rPr>
          <w:rFonts w:ascii="Arial" w:eastAsia="Times New Roman" w:hAnsi="Arial" w:cs="Arial"/>
          <w:color w:val="3C3C3C" w:themeColor="accent6" w:themeShade="40"/>
          <w:sz w:val="28"/>
          <w:szCs w:val="28"/>
          <w:lang w:val="en-IN" w:eastAsia="en-IN"/>
        </w:rPr>
        <w:t>Of course</w:t>
      </w:r>
      <w:proofErr w:type="gramEnd"/>
      <w:r w:rsidR="003C0051" w:rsidRPr="003D3A65">
        <w:rPr>
          <w:rFonts w:ascii="Arial" w:eastAsia="Times New Roman" w:hAnsi="Arial" w:cs="Arial"/>
          <w:color w:val="3C3C3C" w:themeColor="accent6" w:themeShade="40"/>
          <w:sz w:val="28"/>
          <w:szCs w:val="28"/>
          <w:lang w:val="en-IN" w:eastAsia="en-IN"/>
        </w:rPr>
        <w:t xml:space="preserve"> there are some exceptions.</w:t>
      </w:r>
    </w:p>
    <w:p w14:paraId="794E7BC2" w14:textId="77777777" w:rsidR="00403CE6" w:rsidRPr="00FF626F" w:rsidRDefault="00403CE6" w:rsidP="00403CE6">
      <w:pPr>
        <w:rPr>
          <w:rFonts w:ascii="Arial" w:eastAsia="Times New Roman" w:hAnsi="Arial" w:cs="Arial"/>
          <w:sz w:val="21"/>
          <w:szCs w:val="21"/>
          <w:lang w:val="en-IN" w:eastAsia="en-IN"/>
        </w:rPr>
      </w:pPr>
    </w:p>
    <w:p w14:paraId="756AEBAD" w14:textId="77777777" w:rsidR="003D3A65" w:rsidRDefault="00346122" w:rsidP="003D3A65">
      <w:pPr>
        <w:spacing w:before="100" w:beforeAutospacing="1" w:after="60"/>
        <w:rPr>
          <w:rFonts w:ascii="Arial" w:eastAsia="Times New Roman" w:hAnsi="Arial" w:cs="Arial"/>
          <w:sz w:val="21"/>
          <w:szCs w:val="21"/>
          <w:lang w:val="en-IN" w:eastAsia="en-IN"/>
        </w:rPr>
      </w:pPr>
      <w:r>
        <w:rPr>
          <w:rFonts w:ascii="Arial" w:eastAsia="Times New Roman" w:hAnsi="Arial" w:cs="Arial"/>
          <w:noProof/>
          <w:sz w:val="21"/>
          <w:szCs w:val="21"/>
          <w:lang w:val="en-IN" w:eastAsia="en-IN"/>
        </w:rPr>
        <w:drawing>
          <wp:inline distT="0" distB="0" distL="0" distR="0" wp14:anchorId="4A558273" wp14:editId="32C8AAD7">
            <wp:extent cx="6492240" cy="1912620"/>
            <wp:effectExtent l="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C747C" w14:textId="5D40CF20" w:rsidR="00590ABB" w:rsidRPr="003D3A65" w:rsidRDefault="003D3A65" w:rsidP="003D3A65">
      <w:pPr>
        <w:spacing w:before="100" w:beforeAutospacing="1" w:after="60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3D3A65">
        <w:rPr>
          <w:rFonts w:ascii="Arial" w:eastAsia="Times New Roman" w:hAnsi="Arial" w:cs="Arial"/>
          <w:b/>
          <w:bCs/>
          <w:color w:val="3C3C3C" w:themeColor="accent6" w:themeShade="40"/>
          <w:sz w:val="40"/>
          <w:szCs w:val="40"/>
          <w:lang w:val="en-IN" w:eastAsia="en-IN"/>
        </w:rPr>
        <w:lastRenderedPageBreak/>
        <w:t>8.</w:t>
      </w:r>
      <w:r w:rsidR="003C0051" w:rsidRPr="003D3A65">
        <w:rPr>
          <w:rFonts w:ascii="Arial" w:eastAsia="Times New Roman" w:hAnsi="Arial" w:cs="Arial"/>
          <w:color w:val="797979" w:themeColor="accent6" w:themeShade="80"/>
          <w:sz w:val="32"/>
          <w:szCs w:val="32"/>
          <w:lang w:val="en-IN" w:eastAsia="en-IN"/>
        </w:rPr>
        <w:t>Hotel type with more time spent.</w:t>
      </w:r>
    </w:p>
    <w:p w14:paraId="1C4D7D49" w14:textId="0B19EC08" w:rsidR="00590ABB" w:rsidRPr="003D3A65" w:rsidRDefault="00590ABB" w:rsidP="003D3A65">
      <w:pPr>
        <w:spacing w:before="100" w:beforeAutospacing="1" w:after="60"/>
        <w:rPr>
          <w:rFonts w:ascii="Arial" w:eastAsia="Times New Roman" w:hAnsi="Arial" w:cs="Arial"/>
          <w:color w:val="3C3C3C" w:themeColor="accent6" w:themeShade="40"/>
          <w:sz w:val="28"/>
          <w:szCs w:val="28"/>
          <w:lang w:val="en-IN" w:eastAsia="en-IN"/>
        </w:rPr>
      </w:pPr>
      <w:r w:rsidRPr="003D3A65">
        <w:rPr>
          <w:rFonts w:ascii="Arial" w:eastAsia="Times New Roman" w:hAnsi="Arial" w:cs="Arial"/>
          <w:color w:val="3C3C3C" w:themeColor="accent6" w:themeShade="40"/>
          <w:sz w:val="28"/>
          <w:szCs w:val="28"/>
          <w:lang w:val="en-IN" w:eastAsia="en-IN"/>
        </w:rPr>
        <w:t xml:space="preserve">It can be seen that most of the group are normal distributed. Looking at the distribution, most people do not seem to prefer to stay at the hotel for more than 1 week, but it seems normal to stay in resort hotel for up to 12-13 days. </w:t>
      </w:r>
    </w:p>
    <w:p w14:paraId="28B08691" w14:textId="069731F5" w:rsidR="00590ABB" w:rsidRPr="003D3A65" w:rsidRDefault="00590ABB" w:rsidP="003D3A65">
      <w:pPr>
        <w:spacing w:before="100" w:beforeAutospacing="1" w:after="60"/>
        <w:rPr>
          <w:rFonts w:ascii="Arial" w:eastAsia="Times New Roman" w:hAnsi="Arial" w:cs="Arial"/>
          <w:color w:val="3C3C3C" w:themeColor="accent6" w:themeShade="40"/>
          <w:sz w:val="28"/>
          <w:szCs w:val="28"/>
          <w:lang w:val="en-IN" w:eastAsia="en-IN"/>
        </w:rPr>
      </w:pPr>
      <w:r w:rsidRPr="003D3A65">
        <w:rPr>
          <w:rFonts w:ascii="Arial" w:eastAsia="Times New Roman" w:hAnsi="Arial" w:cs="Arial"/>
          <w:color w:val="3C3C3C" w:themeColor="accent6" w:themeShade="40"/>
          <w:sz w:val="28"/>
          <w:szCs w:val="28"/>
          <w:lang w:val="en-IN" w:eastAsia="en-IN"/>
        </w:rPr>
        <w:t xml:space="preserve">As it turns out, customers from Aviation Segment do not seem to be staying at the resort hotels and have a relatively lower day average. </w:t>
      </w:r>
    </w:p>
    <w:p w14:paraId="7164251F" w14:textId="2ED3F9B7" w:rsidR="00590ABB" w:rsidRPr="003D3A65" w:rsidRDefault="00590ABB" w:rsidP="003D3A65">
      <w:pPr>
        <w:spacing w:before="100" w:beforeAutospacing="1" w:after="60"/>
        <w:rPr>
          <w:rFonts w:ascii="Arial" w:eastAsia="Times New Roman" w:hAnsi="Arial" w:cs="Arial"/>
          <w:color w:val="3C3C3C" w:themeColor="accent6" w:themeShade="40"/>
          <w:sz w:val="28"/>
          <w:szCs w:val="28"/>
          <w:lang w:val="en-IN" w:eastAsia="en-IN"/>
        </w:rPr>
      </w:pPr>
      <w:r w:rsidRPr="003D3A65">
        <w:rPr>
          <w:rFonts w:ascii="Arial" w:eastAsia="Times New Roman" w:hAnsi="Arial" w:cs="Arial"/>
          <w:color w:val="3C3C3C" w:themeColor="accent6" w:themeShade="40"/>
          <w:sz w:val="28"/>
          <w:szCs w:val="28"/>
          <w:lang w:val="en-IN" w:eastAsia="en-IN"/>
        </w:rPr>
        <w:t xml:space="preserve">This can be because Customers in the Aviation Segment are likely to arrive shortly due to business. </w:t>
      </w:r>
      <w:proofErr w:type="gramStart"/>
      <w:r w:rsidRPr="003D3A65">
        <w:rPr>
          <w:rFonts w:ascii="Arial" w:eastAsia="Times New Roman" w:hAnsi="Arial" w:cs="Arial"/>
          <w:color w:val="3C3C3C" w:themeColor="accent6" w:themeShade="40"/>
          <w:sz w:val="28"/>
          <w:szCs w:val="28"/>
          <w:lang w:val="en-IN" w:eastAsia="en-IN"/>
        </w:rPr>
        <w:t>Also</w:t>
      </w:r>
      <w:proofErr w:type="gramEnd"/>
      <w:r w:rsidRPr="003D3A65">
        <w:rPr>
          <w:rFonts w:ascii="Arial" w:eastAsia="Times New Roman" w:hAnsi="Arial" w:cs="Arial"/>
          <w:color w:val="3C3C3C" w:themeColor="accent6" w:themeShade="40"/>
          <w:sz w:val="28"/>
          <w:szCs w:val="28"/>
          <w:lang w:val="en-IN" w:eastAsia="en-IN"/>
        </w:rPr>
        <w:t xml:space="preserve"> probably most airports are a bit away from sea and its most likely to be close to city hotels.</w:t>
      </w:r>
    </w:p>
    <w:p w14:paraId="151FBB66" w14:textId="1B563B68" w:rsidR="00590ABB" w:rsidRPr="003D3A65" w:rsidRDefault="00590ABB" w:rsidP="003D3A65">
      <w:pPr>
        <w:spacing w:before="100" w:beforeAutospacing="1" w:after="60"/>
        <w:rPr>
          <w:rFonts w:ascii="Arial" w:eastAsia="Times New Roman" w:hAnsi="Arial" w:cs="Arial"/>
          <w:color w:val="3C3C3C" w:themeColor="accent6" w:themeShade="40"/>
          <w:sz w:val="28"/>
          <w:szCs w:val="28"/>
          <w:lang w:val="en-IN" w:eastAsia="en-IN"/>
        </w:rPr>
      </w:pPr>
      <w:r w:rsidRPr="003D3A65">
        <w:rPr>
          <w:rFonts w:ascii="Arial" w:eastAsia="Times New Roman" w:hAnsi="Arial" w:cs="Arial"/>
          <w:color w:val="3C3C3C" w:themeColor="accent6" w:themeShade="40"/>
          <w:sz w:val="28"/>
          <w:szCs w:val="28"/>
          <w:lang w:val="en-IN" w:eastAsia="en-IN"/>
        </w:rPr>
        <w:t>It is obvious that when people go to resort hotels, they prefer to stay more.</w:t>
      </w:r>
    </w:p>
    <w:p w14:paraId="13FB6810" w14:textId="77777777" w:rsidR="00590ABB" w:rsidRPr="00403CE6" w:rsidRDefault="00590ABB" w:rsidP="00590ABB">
      <w:pPr>
        <w:pStyle w:val="ListParagraph"/>
        <w:spacing w:before="100" w:beforeAutospacing="1" w:after="60"/>
        <w:ind w:left="360"/>
        <w:rPr>
          <w:rFonts w:ascii="Arial" w:eastAsia="Times New Roman" w:hAnsi="Arial" w:cs="Arial"/>
          <w:sz w:val="32"/>
          <w:szCs w:val="32"/>
          <w:lang w:val="en-IN" w:eastAsia="en-IN"/>
        </w:rPr>
      </w:pPr>
    </w:p>
    <w:p w14:paraId="115BFDC4" w14:textId="77777777" w:rsidR="00403CE6" w:rsidRDefault="002A4586" w:rsidP="002A4586">
      <w:pPr>
        <w:spacing w:before="100" w:beforeAutospacing="1" w:after="60"/>
        <w:rPr>
          <w:rFonts w:ascii="Arial" w:eastAsia="Times New Roman" w:hAnsi="Arial" w:cs="Arial"/>
          <w:sz w:val="21"/>
          <w:szCs w:val="21"/>
          <w:lang w:val="en-IN" w:eastAsia="en-IN"/>
        </w:rPr>
      </w:pPr>
      <w:r>
        <w:rPr>
          <w:rFonts w:ascii="Arial" w:eastAsia="Times New Roman" w:hAnsi="Arial" w:cs="Arial"/>
          <w:noProof/>
          <w:sz w:val="21"/>
          <w:szCs w:val="21"/>
          <w:lang w:val="en-IN" w:eastAsia="en-IN"/>
        </w:rPr>
        <w:drawing>
          <wp:inline distT="0" distB="0" distL="0" distR="0" wp14:anchorId="7F96FD62" wp14:editId="4593F3AB">
            <wp:extent cx="6469380" cy="3802380"/>
            <wp:effectExtent l="0" t="0" r="762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D0210" w14:textId="792F397B" w:rsidR="002A4586" w:rsidRDefault="002A4586" w:rsidP="002A4586">
      <w:pPr>
        <w:spacing w:before="100" w:beforeAutospacing="1" w:after="60"/>
        <w:rPr>
          <w:rFonts w:ascii="Arial" w:eastAsia="Times New Roman" w:hAnsi="Arial" w:cs="Arial"/>
          <w:sz w:val="21"/>
          <w:szCs w:val="21"/>
          <w:lang w:val="en-IN" w:eastAsia="en-IN"/>
        </w:rPr>
      </w:pPr>
      <w:r>
        <w:rPr>
          <w:rFonts w:ascii="Arial" w:eastAsia="Times New Roman" w:hAnsi="Arial" w:cs="Arial"/>
          <w:noProof/>
          <w:sz w:val="21"/>
          <w:szCs w:val="21"/>
          <w:lang w:val="en-IN" w:eastAsia="en-IN"/>
        </w:rPr>
        <w:lastRenderedPageBreak/>
        <w:drawing>
          <wp:inline distT="0" distB="0" distL="0" distR="0" wp14:anchorId="619D9F2E" wp14:editId="190FCF72">
            <wp:extent cx="6858000" cy="35128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D204B" w14:textId="298C936C" w:rsidR="003D3A65" w:rsidRDefault="003D3A65" w:rsidP="002A4586">
      <w:pPr>
        <w:spacing w:before="100" w:beforeAutospacing="1" w:after="60"/>
        <w:rPr>
          <w:rFonts w:ascii="Arial" w:eastAsia="Times New Roman" w:hAnsi="Arial" w:cs="Arial"/>
          <w:sz w:val="21"/>
          <w:szCs w:val="21"/>
          <w:lang w:val="en-IN" w:eastAsia="en-IN"/>
        </w:rPr>
      </w:pPr>
    </w:p>
    <w:p w14:paraId="1100563A" w14:textId="54F8A731" w:rsidR="003D3A65" w:rsidRDefault="003D3A65" w:rsidP="002A4586">
      <w:pPr>
        <w:spacing w:before="100" w:beforeAutospacing="1" w:after="60"/>
        <w:rPr>
          <w:rFonts w:ascii="Arial" w:eastAsia="Times New Roman" w:hAnsi="Arial" w:cs="Arial"/>
          <w:sz w:val="21"/>
          <w:szCs w:val="21"/>
          <w:lang w:val="en-IN" w:eastAsia="en-IN"/>
        </w:rPr>
      </w:pPr>
    </w:p>
    <w:p w14:paraId="6232DE83" w14:textId="77777777" w:rsidR="003D3A65" w:rsidRPr="002A4586" w:rsidRDefault="003D3A65" w:rsidP="002A4586">
      <w:pPr>
        <w:spacing w:before="100" w:beforeAutospacing="1" w:after="60"/>
        <w:rPr>
          <w:rFonts w:ascii="Arial" w:eastAsia="Times New Roman" w:hAnsi="Arial" w:cs="Arial"/>
          <w:sz w:val="21"/>
          <w:szCs w:val="21"/>
          <w:lang w:val="en-IN" w:eastAsia="en-IN"/>
        </w:rPr>
      </w:pPr>
    </w:p>
    <w:p w14:paraId="2C068143" w14:textId="17D25E45" w:rsidR="00403CE6" w:rsidRDefault="00403CE6" w:rsidP="00403CE6">
      <w:pPr>
        <w:pStyle w:val="Heading1"/>
        <w:shd w:val="clear" w:color="auto" w:fill="FFFFFF"/>
        <w:spacing w:before="468" w:line="540" w:lineRule="atLeast"/>
        <w:rPr>
          <w:rFonts w:ascii="Helvetica" w:hAnsi="Helvetica" w:cs="Helvetica"/>
          <w:b w:val="0"/>
          <w:color w:val="292929"/>
          <w:sz w:val="45"/>
          <w:szCs w:val="45"/>
        </w:rPr>
      </w:pPr>
      <w:r w:rsidRPr="003D3A65">
        <w:rPr>
          <w:rFonts w:ascii="Helvetica" w:hAnsi="Helvetica" w:cs="Helvetica"/>
          <w:b w:val="0"/>
          <w:bCs/>
          <w:color w:val="797979" w:themeColor="accent6" w:themeShade="80"/>
          <w:sz w:val="45"/>
          <w:szCs w:val="45"/>
        </w:rPr>
        <w:t>Inferences and Conclusion</w:t>
      </w:r>
    </w:p>
    <w:p w14:paraId="1099C48E" w14:textId="77777777" w:rsidR="00403CE6" w:rsidRPr="003D3A65" w:rsidRDefault="00403CE6" w:rsidP="00403CE6">
      <w:pPr>
        <w:pStyle w:val="hi"/>
        <w:numPr>
          <w:ilvl w:val="0"/>
          <w:numId w:val="10"/>
        </w:numPr>
        <w:shd w:val="clear" w:color="auto" w:fill="FFFFFF"/>
        <w:spacing w:before="206" w:beforeAutospacing="0" w:after="0" w:afterAutospacing="0" w:line="480" w:lineRule="atLeast"/>
        <w:ind w:left="1170"/>
        <w:rPr>
          <w:rFonts w:ascii="Georgia" w:hAnsi="Georgia" w:cs="Segoe UI"/>
          <w:color w:val="3C3C3C" w:themeColor="accent6" w:themeShade="40"/>
          <w:spacing w:val="-1"/>
          <w:sz w:val="28"/>
          <w:szCs w:val="28"/>
        </w:rPr>
      </w:pPr>
      <w:r w:rsidRPr="003D3A65">
        <w:rPr>
          <w:rFonts w:ascii="Georgia" w:hAnsi="Georgia" w:cs="Segoe UI"/>
          <w:color w:val="3C3C3C" w:themeColor="accent6" w:themeShade="40"/>
          <w:spacing w:val="-1"/>
          <w:sz w:val="28"/>
          <w:szCs w:val="28"/>
        </w:rPr>
        <w:t xml:space="preserve">The majority of guests come from western </w:t>
      </w:r>
      <w:proofErr w:type="spellStart"/>
      <w:r w:rsidRPr="003D3A65">
        <w:rPr>
          <w:rFonts w:ascii="Georgia" w:hAnsi="Georgia" w:cs="Segoe UI"/>
          <w:color w:val="3C3C3C" w:themeColor="accent6" w:themeShade="40"/>
          <w:spacing w:val="-1"/>
          <w:sz w:val="28"/>
          <w:szCs w:val="28"/>
        </w:rPr>
        <w:t>europe</w:t>
      </w:r>
      <w:proofErr w:type="spellEnd"/>
      <w:r w:rsidRPr="003D3A65">
        <w:rPr>
          <w:rFonts w:ascii="Georgia" w:hAnsi="Georgia" w:cs="Segoe UI"/>
          <w:color w:val="3C3C3C" w:themeColor="accent6" w:themeShade="40"/>
          <w:spacing w:val="-1"/>
          <w:sz w:val="28"/>
          <w:szCs w:val="28"/>
        </w:rPr>
        <w:t xml:space="preserve"> countries.</w:t>
      </w:r>
    </w:p>
    <w:p w14:paraId="76162D8F" w14:textId="77777777" w:rsidR="00403CE6" w:rsidRPr="003D3A65" w:rsidRDefault="00403CE6" w:rsidP="00403CE6">
      <w:pPr>
        <w:pStyle w:val="hi"/>
        <w:numPr>
          <w:ilvl w:val="0"/>
          <w:numId w:val="10"/>
        </w:numPr>
        <w:shd w:val="clear" w:color="auto" w:fill="FFFFFF"/>
        <w:spacing w:before="252" w:beforeAutospacing="0" w:after="0" w:afterAutospacing="0" w:line="480" w:lineRule="atLeast"/>
        <w:ind w:left="1170"/>
        <w:rPr>
          <w:rFonts w:ascii="Georgia" w:hAnsi="Georgia" w:cs="Segoe UI"/>
          <w:color w:val="3C3C3C" w:themeColor="accent6" w:themeShade="40"/>
          <w:spacing w:val="-1"/>
          <w:sz w:val="28"/>
          <w:szCs w:val="28"/>
        </w:rPr>
      </w:pPr>
      <w:r w:rsidRPr="003D3A65">
        <w:rPr>
          <w:rFonts w:ascii="Georgia" w:hAnsi="Georgia" w:cs="Segoe UI"/>
          <w:color w:val="3C3C3C" w:themeColor="accent6" w:themeShade="40"/>
          <w:spacing w:val="-1"/>
          <w:sz w:val="28"/>
          <w:szCs w:val="28"/>
        </w:rPr>
        <w:t>the majority of reservations are for city hotels.</w:t>
      </w:r>
    </w:p>
    <w:p w14:paraId="22B38AD9" w14:textId="29FC384D" w:rsidR="00FF626F" w:rsidRPr="003D3A65" w:rsidRDefault="00403CE6" w:rsidP="00FF626F">
      <w:pPr>
        <w:pStyle w:val="hi"/>
        <w:numPr>
          <w:ilvl w:val="0"/>
          <w:numId w:val="10"/>
        </w:numPr>
        <w:shd w:val="clear" w:color="auto" w:fill="FFFFFF"/>
        <w:spacing w:before="252" w:beforeAutospacing="0" w:after="0" w:afterAutospacing="0" w:line="480" w:lineRule="atLeast"/>
        <w:ind w:left="1170"/>
        <w:rPr>
          <w:rFonts w:ascii="Georgia" w:hAnsi="Georgia" w:cs="Segoe UI"/>
          <w:color w:val="3C3C3C" w:themeColor="accent6" w:themeShade="40"/>
          <w:spacing w:val="-1"/>
          <w:sz w:val="28"/>
          <w:szCs w:val="28"/>
        </w:rPr>
      </w:pPr>
      <w:r w:rsidRPr="003D3A65">
        <w:rPr>
          <w:rFonts w:ascii="Georgia" w:hAnsi="Georgia" w:cs="Segoe UI"/>
          <w:color w:val="3C3C3C" w:themeColor="accent6" w:themeShade="40"/>
          <w:spacing w:val="-1"/>
          <w:sz w:val="28"/>
          <w:szCs w:val="28"/>
        </w:rPr>
        <w:t>The number of repeated guests is too low.</w:t>
      </w:r>
    </w:p>
    <w:sectPr w:rsidR="00FF626F" w:rsidRPr="003D3A65" w:rsidSect="00A24793">
      <w:footerReference w:type="even" r:id="rId30"/>
      <w:footerReference w:type="default" r:id="rId31"/>
      <w:pgSz w:w="12240" w:h="15840" w:code="1"/>
      <w:pgMar w:top="720" w:right="720" w:bottom="1080" w:left="720" w:header="70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94B3D" w14:textId="77777777" w:rsidR="003C0DD4" w:rsidRDefault="003C0DD4" w:rsidP="001205A1">
      <w:r>
        <w:separator/>
      </w:r>
    </w:p>
  </w:endnote>
  <w:endnote w:type="continuationSeparator" w:id="0">
    <w:p w14:paraId="77FD1FEA" w14:textId="77777777" w:rsidR="003C0DD4" w:rsidRDefault="003C0DD4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978846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DC4CE56" w14:textId="77777777" w:rsidR="001205A1" w:rsidRDefault="001205A1" w:rsidP="001739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7B0740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22C728F" w14:textId="77777777" w:rsidR="001205A1" w:rsidRDefault="001205A1" w:rsidP="001205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04135834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5B604D1" w14:textId="77777777" w:rsidR="001205A1" w:rsidRDefault="001205A1" w:rsidP="001739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C66528"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395"/>
      <w:gridCol w:w="5395"/>
    </w:tblGrid>
    <w:tr w:rsidR="001205A1" w14:paraId="5C8C1E0D" w14:textId="77777777" w:rsidTr="005F4F46">
      <w:tc>
        <w:tcPr>
          <w:tcW w:w="5395" w:type="dxa"/>
        </w:tcPr>
        <w:p w14:paraId="02E38B04" w14:textId="5575D2EC" w:rsidR="002D5313" w:rsidRPr="002D5313" w:rsidRDefault="002D5313" w:rsidP="00C66528">
          <w:pPr>
            <w:pStyle w:val="Foot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Hotel Dataset</w:t>
          </w:r>
        </w:p>
      </w:tc>
      <w:tc>
        <w:tcPr>
          <w:tcW w:w="5395" w:type="dxa"/>
        </w:tcPr>
        <w:p w14:paraId="6E58B7B2" w14:textId="77777777" w:rsidR="001205A1" w:rsidRPr="001205A1" w:rsidRDefault="001205A1" w:rsidP="001205A1">
          <w:pPr>
            <w:pStyle w:val="Footer"/>
          </w:pPr>
          <w:r w:rsidRPr="001205A1">
            <w:t xml:space="preserve">   </w:t>
          </w:r>
        </w:p>
      </w:tc>
    </w:tr>
  </w:tbl>
  <w:p w14:paraId="0669C958" w14:textId="77777777" w:rsidR="001205A1" w:rsidRDefault="0012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4553EC" w14:textId="77777777" w:rsidR="003C0DD4" w:rsidRDefault="003C0DD4" w:rsidP="001205A1">
      <w:r>
        <w:separator/>
      </w:r>
    </w:p>
  </w:footnote>
  <w:footnote w:type="continuationSeparator" w:id="0">
    <w:p w14:paraId="1291AA12" w14:textId="77777777" w:rsidR="003C0DD4" w:rsidRDefault="003C0DD4" w:rsidP="00120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C2731"/>
    <w:multiLevelType w:val="hybridMultilevel"/>
    <w:tmpl w:val="41A82F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C2336"/>
    <w:multiLevelType w:val="multilevel"/>
    <w:tmpl w:val="2796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E2452B"/>
    <w:multiLevelType w:val="hybridMultilevel"/>
    <w:tmpl w:val="BBFC66CC"/>
    <w:lvl w:ilvl="0" w:tplc="2804746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  <w:sz w:val="40"/>
        <w:szCs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66EC0"/>
    <w:multiLevelType w:val="hybridMultilevel"/>
    <w:tmpl w:val="C0F4CA56"/>
    <w:lvl w:ilvl="0" w:tplc="40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4D6314"/>
    <w:multiLevelType w:val="hybridMultilevel"/>
    <w:tmpl w:val="963270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3768D1"/>
    <w:multiLevelType w:val="multilevel"/>
    <w:tmpl w:val="E55459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99"/>
        </w:tabs>
        <w:ind w:left="129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19"/>
        </w:tabs>
        <w:ind w:left="201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739"/>
        </w:tabs>
        <w:ind w:left="273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459"/>
        </w:tabs>
        <w:ind w:left="345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79"/>
        </w:tabs>
        <w:ind w:left="417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99"/>
        </w:tabs>
        <w:ind w:left="489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19"/>
        </w:tabs>
        <w:ind w:left="561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39"/>
        </w:tabs>
        <w:ind w:left="6339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15764EF"/>
    <w:multiLevelType w:val="hybridMultilevel"/>
    <w:tmpl w:val="95C88D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945747"/>
    <w:multiLevelType w:val="hybridMultilevel"/>
    <w:tmpl w:val="3634D87E"/>
    <w:lvl w:ilvl="0" w:tplc="87AC723E">
      <w:start w:val="3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CF356F"/>
    <w:multiLevelType w:val="multilevel"/>
    <w:tmpl w:val="3040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D760A"/>
    <w:multiLevelType w:val="multilevel"/>
    <w:tmpl w:val="5B06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BA365C8"/>
    <w:multiLevelType w:val="multilevel"/>
    <w:tmpl w:val="129E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2B1037"/>
    <w:multiLevelType w:val="hybridMultilevel"/>
    <w:tmpl w:val="3716C06E"/>
    <w:lvl w:ilvl="0" w:tplc="9606EF62">
      <w:start w:val="3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5"/>
  </w:num>
  <w:num w:numId="5">
    <w:abstractNumId w:val="1"/>
  </w:num>
  <w:num w:numId="6">
    <w:abstractNumId w:val="10"/>
  </w:num>
  <w:num w:numId="7">
    <w:abstractNumId w:val="9"/>
  </w:num>
  <w:num w:numId="8">
    <w:abstractNumId w:val="4"/>
  </w:num>
  <w:num w:numId="9">
    <w:abstractNumId w:val="3"/>
  </w:num>
  <w:num w:numId="10">
    <w:abstractNumId w:val="8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87F"/>
    <w:rsid w:val="000C4ED1"/>
    <w:rsid w:val="001205A1"/>
    <w:rsid w:val="00140250"/>
    <w:rsid w:val="0014601B"/>
    <w:rsid w:val="001E587F"/>
    <w:rsid w:val="00244840"/>
    <w:rsid w:val="002877E8"/>
    <w:rsid w:val="002A01D8"/>
    <w:rsid w:val="002A4586"/>
    <w:rsid w:val="002D5313"/>
    <w:rsid w:val="002E7C4E"/>
    <w:rsid w:val="002F1CD8"/>
    <w:rsid w:val="0031055C"/>
    <w:rsid w:val="00346122"/>
    <w:rsid w:val="00371EE1"/>
    <w:rsid w:val="003A123A"/>
    <w:rsid w:val="003A798E"/>
    <w:rsid w:val="003C0051"/>
    <w:rsid w:val="003C0DD4"/>
    <w:rsid w:val="003D3A65"/>
    <w:rsid w:val="00403CE6"/>
    <w:rsid w:val="00425A99"/>
    <w:rsid w:val="005064DC"/>
    <w:rsid w:val="00590ABB"/>
    <w:rsid w:val="005E6B25"/>
    <w:rsid w:val="005F4F46"/>
    <w:rsid w:val="0068763F"/>
    <w:rsid w:val="006C60E6"/>
    <w:rsid w:val="007B0740"/>
    <w:rsid w:val="007C1BAB"/>
    <w:rsid w:val="00970CF3"/>
    <w:rsid w:val="00A15CF7"/>
    <w:rsid w:val="00A24793"/>
    <w:rsid w:val="00A81248"/>
    <w:rsid w:val="00C66528"/>
    <w:rsid w:val="00C915F0"/>
    <w:rsid w:val="00E94D56"/>
    <w:rsid w:val="00E95827"/>
    <w:rsid w:val="00EA3D4A"/>
    <w:rsid w:val="00ED37AB"/>
    <w:rsid w:val="00FA194E"/>
    <w:rsid w:val="00FB65B8"/>
    <w:rsid w:val="00FC49AE"/>
    <w:rsid w:val="00FD2FC3"/>
    <w:rsid w:val="00FF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76C6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FC49AE"/>
  </w:style>
  <w:style w:type="paragraph" w:styleId="Heading1">
    <w:name w:val="heading 1"/>
    <w:basedOn w:val="Normal"/>
    <w:next w:val="Normal"/>
    <w:link w:val="Heading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C66528"/>
    <w:pPr>
      <w:keepNext/>
      <w:keepLines/>
      <w:outlineLvl w:val="1"/>
    </w:pPr>
    <w:rPr>
      <w:rFonts w:eastAsiaTheme="majorEastAsia" w:cstheme="majorBidi"/>
      <w:i/>
      <w:color w:val="00C1C7" w:themeColor="accent2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C66528"/>
    <w:rPr>
      <w:rFonts w:eastAsiaTheme="majorEastAsia" w:cstheme="majorBidi"/>
      <w:i/>
      <w:color w:val="00C1C7" w:themeColor="accent2"/>
      <w:sz w:val="42"/>
      <w:szCs w:val="26"/>
    </w:rPr>
  </w:style>
  <w:style w:type="paragraph" w:customStyle="1" w:styleId="GraphicAnchor">
    <w:name w:val="Graphic Anchor"/>
    <w:basedOn w:val="Normal"/>
    <w:uiPriority w:val="7"/>
    <w:qFormat/>
    <w:rsid w:val="00A81248"/>
    <w:rPr>
      <w:sz w:val="10"/>
    </w:rPr>
  </w:style>
  <w:style w:type="character" w:customStyle="1" w:styleId="Heading3Char">
    <w:name w:val="Heading 3 Char"/>
    <w:basedOn w:val="DefaultParagraphFont"/>
    <w:link w:val="Heading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Heading4Char">
    <w:name w:val="Heading 4 Char"/>
    <w:basedOn w:val="DefaultParagraphFont"/>
    <w:link w:val="Heading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Normal"/>
    <w:uiPriority w:val="5"/>
    <w:qFormat/>
    <w:rsid w:val="00C66528"/>
    <w:rPr>
      <w:i/>
      <w:color w:val="000000" w:themeColor="text1"/>
      <w:sz w:val="28"/>
    </w:rPr>
  </w:style>
  <w:style w:type="paragraph" w:styleId="Header">
    <w:name w:val="header"/>
    <w:basedOn w:val="Normal"/>
    <w:link w:val="HeaderCh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528"/>
  </w:style>
  <w:style w:type="paragraph" w:styleId="Footer">
    <w:name w:val="footer"/>
    <w:basedOn w:val="Normal"/>
    <w:link w:val="FooterChar"/>
    <w:uiPriority w:val="99"/>
    <w:rsid w:val="00FC49AE"/>
    <w:pPr>
      <w:tabs>
        <w:tab w:val="center" w:pos="4680"/>
        <w:tab w:val="right" w:pos="9360"/>
      </w:tabs>
    </w:pPr>
    <w:rPr>
      <w:rFonts w:asciiTheme="majorHAnsi" w:hAnsiTheme="majorHAnsi"/>
      <w:b/>
      <w:color w:val="A6A6A6" w:themeColor="background1" w:themeShade="A6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FC49AE"/>
    <w:rPr>
      <w:rFonts w:asciiTheme="majorHAnsi" w:hAnsiTheme="majorHAnsi"/>
      <w:b/>
      <w:color w:val="A6A6A6" w:themeColor="background1" w:themeShade="A6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customStyle="1" w:styleId="Heading5Char">
    <w:name w:val="Heading 5 Char"/>
    <w:basedOn w:val="DefaultParagraphFont"/>
    <w:link w:val="Heading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PlaceholderText">
    <w:name w:val="Placeholder Text"/>
    <w:basedOn w:val="DefaultParagraphFont"/>
    <w:uiPriority w:val="99"/>
    <w:semiHidden/>
    <w:rsid w:val="00C66528"/>
    <w:rPr>
      <w:color w:val="808080"/>
    </w:rPr>
  </w:style>
  <w:style w:type="character" w:styleId="Emphasis">
    <w:name w:val="Emphasis"/>
    <w:basedOn w:val="DefaultParagraphFont"/>
    <w:uiPriority w:val="20"/>
    <w:qFormat/>
    <w:rsid w:val="00FC49AE"/>
    <w:rPr>
      <w:i w:val="0"/>
      <w:iCs/>
      <w:color w:val="00C1C7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QuoteChar">
    <w:name w:val="Quote Char"/>
    <w:basedOn w:val="DefaultParagraphFont"/>
    <w:link w:val="Quote"/>
    <w:uiPriority w:val="29"/>
    <w:rsid w:val="00FC49AE"/>
    <w:rPr>
      <w:rFonts w:asciiTheme="majorHAnsi" w:hAnsiTheme="majorHAnsi"/>
      <w:iCs/>
      <w:color w:val="123869" w:themeColor="accent1"/>
      <w:sz w:val="76"/>
    </w:rPr>
  </w:style>
  <w:style w:type="paragraph" w:styleId="ListParagraph">
    <w:name w:val="List Paragraph"/>
    <w:basedOn w:val="Normal"/>
    <w:uiPriority w:val="34"/>
    <w:qFormat/>
    <w:rsid w:val="001E587F"/>
    <w:pPr>
      <w:ind w:left="720"/>
      <w:contextualSpacing/>
    </w:pPr>
  </w:style>
  <w:style w:type="paragraph" w:customStyle="1" w:styleId="hi">
    <w:name w:val="hi"/>
    <w:basedOn w:val="Normal"/>
    <w:rsid w:val="00403CE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it\AppData\Roaming\Microsoft\Templates\Jazzy%20student%20report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798B56-5215-4AD8-847F-8A1F1C10FD6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EF425F07-5221-4468-81DD-0F0C28E7FD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7D20CB-E94B-44E8-97C3-44BC9C1A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</Template>
  <TotalTime>0</TotalTime>
  <Pages>14</Pages>
  <Words>777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2021-07-05T09:52:00Z</dcterms:created>
  <dcterms:modified xsi:type="dcterms:W3CDTF">2021-07-06T10:34:00Z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